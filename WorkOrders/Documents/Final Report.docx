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AE986" w14:textId="77777777" w:rsidR="00AF1EFD" w:rsidRDefault="00AF1EFD">
      <w:pPr>
        <w:pStyle w:val="Title"/>
        <w:spacing w:before="120" w:after="120"/>
      </w:pPr>
    </w:p>
    <w:p w14:paraId="0FCD21F1" w14:textId="77777777" w:rsidR="00AF1EFD" w:rsidRDefault="00AF1EFD">
      <w:pPr>
        <w:pStyle w:val="Title"/>
        <w:spacing w:before="120" w:after="120"/>
      </w:pPr>
    </w:p>
    <w:p w14:paraId="3324B540" w14:textId="77777777" w:rsidR="00AF1EFD" w:rsidRDefault="00AF1EFD">
      <w:pPr>
        <w:pStyle w:val="Title"/>
        <w:spacing w:before="120" w:after="120"/>
      </w:pPr>
    </w:p>
    <w:p w14:paraId="5476BE3C" w14:textId="77777777" w:rsidR="00AF1EFD" w:rsidRDefault="00AF1EFD">
      <w:pPr>
        <w:pStyle w:val="Title"/>
        <w:spacing w:before="120" w:after="120"/>
      </w:pPr>
    </w:p>
    <w:p w14:paraId="67BD67E8" w14:textId="6A6CD5B1" w:rsidR="002A3885" w:rsidRPr="00AF1EFD" w:rsidRDefault="00DB61E0">
      <w:pPr>
        <w:pStyle w:val="Title"/>
        <w:spacing w:before="120" w:after="120"/>
        <w:rPr>
          <w:color w:val="007A37"/>
        </w:rPr>
      </w:pPr>
      <w:r w:rsidRPr="00AF1EFD">
        <w:rPr>
          <w:color w:val="007A37"/>
        </w:rPr>
        <w:t>Scheduling Work Orders</w:t>
      </w:r>
    </w:p>
    <w:p w14:paraId="684821EB" w14:textId="77777777" w:rsidR="002A3885" w:rsidRPr="004A0442" w:rsidRDefault="002A3885">
      <w:pPr>
        <w:pStyle w:val="Title-Subject"/>
        <w:spacing w:before="120" w:after="120"/>
      </w:pPr>
      <w:r w:rsidRPr="004A0442">
        <w:t>Final Report</w:t>
      </w:r>
    </w:p>
    <w:p w14:paraId="324A3121" w14:textId="77777777" w:rsidR="002A3885" w:rsidRPr="004A0442" w:rsidRDefault="002A3885">
      <w:pPr>
        <w:pStyle w:val="Title-Revision"/>
      </w:pPr>
    </w:p>
    <w:p w14:paraId="634B8305" w14:textId="77777777" w:rsidR="002A3885" w:rsidRPr="004A0442" w:rsidRDefault="002A3885">
      <w:pPr>
        <w:pStyle w:val="Title-Revision"/>
      </w:pPr>
    </w:p>
    <w:p w14:paraId="005BD054" w14:textId="77777777" w:rsidR="002A3885" w:rsidRPr="004A0442" w:rsidRDefault="002A3885">
      <w:pPr>
        <w:pStyle w:val="Title-Revision"/>
      </w:pPr>
    </w:p>
    <w:p w14:paraId="5D53E36E" w14:textId="77777777" w:rsidR="002A3885" w:rsidRPr="004A0442" w:rsidRDefault="002A3885">
      <w:pPr>
        <w:pStyle w:val="Title-Revision"/>
        <w:jc w:val="both"/>
      </w:pPr>
    </w:p>
    <w:p w14:paraId="0E9AC16A" w14:textId="77777777" w:rsidR="00621309" w:rsidRPr="004A0442" w:rsidRDefault="00621309">
      <w:pPr>
        <w:pStyle w:val="Title-Revision"/>
        <w:jc w:val="both"/>
      </w:pPr>
    </w:p>
    <w:p w14:paraId="7648E6A6" w14:textId="77777777" w:rsidR="002A3885" w:rsidRPr="004A0442" w:rsidRDefault="002A3885">
      <w:pPr>
        <w:pStyle w:val="Title-Revision"/>
      </w:pPr>
    </w:p>
    <w:p w14:paraId="65C567E9" w14:textId="13231D1C" w:rsidR="002A3885" w:rsidRPr="004A0442" w:rsidRDefault="4F3CC765">
      <w:pPr>
        <w:pStyle w:val="Title-Date"/>
        <w:spacing w:before="240"/>
      </w:pPr>
      <w:r>
        <w:t>April 2</w:t>
      </w:r>
      <w:r w:rsidR="700A0209">
        <w:t>3</w:t>
      </w:r>
      <w:r>
        <w:t>, 2023</w:t>
      </w:r>
    </w:p>
    <w:p w14:paraId="61304E5A" w14:textId="77777777" w:rsidR="002A3885" w:rsidRPr="00AF1EFD" w:rsidRDefault="002A3885">
      <w:pPr>
        <w:pStyle w:val="Title-OrganizationName"/>
        <w:rPr>
          <w:color w:val="007A37"/>
        </w:rPr>
      </w:pPr>
      <w:r w:rsidRPr="00AF1EFD">
        <w:rPr>
          <w:color w:val="007A37"/>
        </w:rPr>
        <w:t>Slippery Rock University</w:t>
      </w:r>
    </w:p>
    <w:p w14:paraId="153AC470" w14:textId="77777777" w:rsidR="002A3885" w:rsidRPr="004A0442" w:rsidRDefault="002A3885">
      <w:pPr>
        <w:pStyle w:val="Title-OrganizationName"/>
      </w:pPr>
    </w:p>
    <w:p w14:paraId="1F9D946D" w14:textId="3EBA46D6" w:rsidR="5CA59584" w:rsidRPr="004A0442" w:rsidRDefault="5CA59584" w:rsidP="5CA59584">
      <w:pPr>
        <w:jc w:val="right"/>
        <w:rPr>
          <w:sz w:val="18"/>
          <w:szCs w:val="18"/>
        </w:rPr>
      </w:pPr>
      <w:r w:rsidRPr="004A0442">
        <w:t xml:space="preserve">Trever Bell </w:t>
      </w:r>
      <w:hyperlink r:id="rId10">
        <w:r w:rsidRPr="004A0442">
          <w:rPr>
            <w:rStyle w:val="Hyperlink"/>
            <w:color w:val="auto"/>
            <w:sz w:val="18"/>
            <w:szCs w:val="18"/>
          </w:rPr>
          <w:t>tlb1024@sru.edu</w:t>
        </w:r>
      </w:hyperlink>
    </w:p>
    <w:p w14:paraId="2E74461F" w14:textId="57698CF6" w:rsidR="5CA59584" w:rsidRPr="004A0442" w:rsidRDefault="5CA59584" w:rsidP="5CA59584">
      <w:pPr>
        <w:jc w:val="right"/>
      </w:pPr>
      <w:r w:rsidRPr="004A0442">
        <w:t xml:space="preserve">Ellie Wurst </w:t>
      </w:r>
      <w:hyperlink r:id="rId11">
        <w:r w:rsidRPr="004A0442">
          <w:rPr>
            <w:rStyle w:val="Hyperlink"/>
            <w:color w:val="auto"/>
            <w:sz w:val="18"/>
            <w:szCs w:val="18"/>
          </w:rPr>
          <w:t>bmw1030@sru.edu</w:t>
        </w:r>
      </w:hyperlink>
    </w:p>
    <w:p w14:paraId="542092F5" w14:textId="7599B41B" w:rsidR="002A3885" w:rsidRPr="004A0442" w:rsidRDefault="00DB61E0">
      <w:pPr>
        <w:jc w:val="right"/>
        <w:rPr>
          <w:sz w:val="18"/>
          <w:szCs w:val="18"/>
        </w:rPr>
      </w:pPr>
      <w:r w:rsidRPr="004A0442">
        <w:t xml:space="preserve">John Thomas Friend Jr. </w:t>
      </w:r>
      <w:hyperlink r:id="rId12" w:history="1">
        <w:r w:rsidRPr="004A0442">
          <w:rPr>
            <w:rStyle w:val="Hyperlink"/>
            <w:color w:val="auto"/>
            <w:sz w:val="18"/>
            <w:szCs w:val="18"/>
          </w:rPr>
          <w:t>jtf1011@sru.edu</w:t>
        </w:r>
      </w:hyperlink>
    </w:p>
    <w:p w14:paraId="3C6181EE" w14:textId="03D54DBF" w:rsidR="5CA59584" w:rsidRPr="004A0442" w:rsidRDefault="5CA59584" w:rsidP="5CA59584">
      <w:pPr>
        <w:jc w:val="right"/>
        <w:rPr>
          <w:sz w:val="18"/>
          <w:szCs w:val="18"/>
        </w:rPr>
      </w:pPr>
      <w:r w:rsidRPr="004A0442">
        <w:t xml:space="preserve">Hunter Minteer </w:t>
      </w:r>
      <w:hyperlink r:id="rId13">
        <w:r w:rsidRPr="004A0442">
          <w:rPr>
            <w:rStyle w:val="Hyperlink"/>
            <w:color w:val="auto"/>
            <w:sz w:val="18"/>
            <w:szCs w:val="18"/>
          </w:rPr>
          <w:t>hgm1005@sru.edu</w:t>
        </w:r>
      </w:hyperlink>
    </w:p>
    <w:p w14:paraId="60EDAAFD" w14:textId="77777777" w:rsidR="002A3885" w:rsidRPr="004A0442" w:rsidRDefault="002A3885">
      <w:pPr>
        <w:jc w:val="right"/>
      </w:pPr>
      <w:r w:rsidRPr="004A0442">
        <w:t>Group Number:</w:t>
      </w:r>
      <w:r w:rsidRPr="004A0442">
        <w:tab/>
        <w:t>1</w:t>
      </w:r>
    </w:p>
    <w:p w14:paraId="18C5A2E6" w14:textId="77777777" w:rsidR="002A3885" w:rsidRPr="004A0442" w:rsidRDefault="002A3885">
      <w:pPr>
        <w:jc w:val="right"/>
      </w:pPr>
      <w:r w:rsidRPr="004A0442">
        <w:t>Class:  CpSc488 section 01</w:t>
      </w:r>
    </w:p>
    <w:p w14:paraId="3525EB55" w14:textId="6F5A1E2D" w:rsidR="5CA59584" w:rsidRPr="00AF1EFD" w:rsidRDefault="5CA59584" w:rsidP="5CA59584">
      <w:pPr>
        <w:pStyle w:val="Title"/>
        <w:rPr>
          <w:color w:val="007A37"/>
        </w:rPr>
      </w:pPr>
      <w:r w:rsidRPr="00AF1EFD">
        <w:rPr>
          <w:color w:val="007A37"/>
        </w:rPr>
        <w:t>Contents</w:t>
      </w:r>
    </w:p>
    <w:p w14:paraId="71B3EC27" w14:textId="22BF5317" w:rsidR="5CA59584" w:rsidRPr="00AF1EFD" w:rsidRDefault="5CA59584" w:rsidP="00AF1EFD">
      <w:pPr>
        <w:pStyle w:val="ListParagraph"/>
        <w:numPr>
          <w:ilvl w:val="0"/>
          <w:numId w:val="2"/>
        </w:numPr>
        <w:rPr>
          <w:color w:val="007A37"/>
          <w:sz w:val="24"/>
          <w:szCs w:val="24"/>
        </w:rPr>
      </w:pPr>
      <w:r w:rsidRPr="00AF1EFD">
        <w:rPr>
          <w:color w:val="007A37"/>
          <w:sz w:val="24"/>
          <w:szCs w:val="24"/>
        </w:rPr>
        <w:t>Problem Explanation</w:t>
      </w:r>
      <w:r w:rsidR="00AF1EFD">
        <w:rPr>
          <w:color w:val="007A37"/>
          <w:sz w:val="24"/>
          <w:szCs w:val="24"/>
        </w:rPr>
        <w:t>………………………………………………………3</w:t>
      </w:r>
    </w:p>
    <w:p w14:paraId="060816B2" w14:textId="46E8BE40" w:rsidR="5CA59584" w:rsidRPr="004E7DEF" w:rsidRDefault="5CA59584" w:rsidP="00AF1EFD">
      <w:pPr>
        <w:pStyle w:val="Heading1"/>
        <w:rPr>
          <w:color w:val="007A37"/>
          <w:sz w:val="24"/>
          <w:szCs w:val="24"/>
        </w:rPr>
      </w:pPr>
      <w:r w:rsidRPr="004E7DEF">
        <w:rPr>
          <w:color w:val="007A37"/>
          <w:sz w:val="24"/>
          <w:szCs w:val="24"/>
        </w:rPr>
        <w:t>System Overview</w:t>
      </w:r>
    </w:p>
    <w:p w14:paraId="3B557A1D" w14:textId="0877C382" w:rsidR="5884674A" w:rsidRPr="004E7DEF" w:rsidRDefault="5884674A" w:rsidP="00AF1EFD">
      <w:pPr>
        <w:pStyle w:val="Heading1"/>
        <w:rPr>
          <w:color w:val="007A37"/>
          <w:sz w:val="24"/>
          <w:szCs w:val="24"/>
        </w:rPr>
      </w:pPr>
      <w:r w:rsidRPr="004E7DEF">
        <w:rPr>
          <w:color w:val="007A37"/>
          <w:sz w:val="24"/>
          <w:szCs w:val="24"/>
        </w:rPr>
        <w:t>Roles within the Program</w:t>
      </w:r>
    </w:p>
    <w:p w14:paraId="737019EA" w14:textId="620C447B" w:rsidR="5CA59584" w:rsidRPr="004E7DEF" w:rsidRDefault="5CA59584" w:rsidP="00AF1EFD">
      <w:pPr>
        <w:pStyle w:val="Heading1"/>
        <w:numPr>
          <w:ilvl w:val="2"/>
          <w:numId w:val="2"/>
        </w:numPr>
        <w:rPr>
          <w:color w:val="007A37"/>
          <w:sz w:val="24"/>
          <w:szCs w:val="24"/>
        </w:rPr>
      </w:pPr>
      <w:r w:rsidRPr="004E7DEF">
        <w:rPr>
          <w:color w:val="007A37"/>
          <w:sz w:val="24"/>
          <w:szCs w:val="24"/>
        </w:rPr>
        <w:t>User</w:t>
      </w:r>
    </w:p>
    <w:p w14:paraId="5F221221" w14:textId="032041E2" w:rsidR="5CA59584" w:rsidRPr="004E7DEF" w:rsidRDefault="5CA59584" w:rsidP="00AF1EFD">
      <w:pPr>
        <w:pStyle w:val="Heading1"/>
        <w:numPr>
          <w:ilvl w:val="2"/>
          <w:numId w:val="2"/>
        </w:numPr>
        <w:rPr>
          <w:color w:val="007A37"/>
          <w:sz w:val="24"/>
          <w:szCs w:val="24"/>
        </w:rPr>
      </w:pPr>
      <w:r w:rsidRPr="004E7DEF">
        <w:rPr>
          <w:color w:val="007A37"/>
          <w:sz w:val="24"/>
          <w:szCs w:val="24"/>
        </w:rPr>
        <w:t>Technicia</w:t>
      </w:r>
      <w:r w:rsidR="1033023D" w:rsidRPr="004E7DEF">
        <w:rPr>
          <w:color w:val="007A37"/>
          <w:sz w:val="24"/>
          <w:szCs w:val="24"/>
        </w:rPr>
        <w:t>n</w:t>
      </w:r>
    </w:p>
    <w:p w14:paraId="29F877B2" w14:textId="68F23A61" w:rsidR="5CA59584" w:rsidRPr="004E7DEF" w:rsidRDefault="5CA59584" w:rsidP="00AF1EFD">
      <w:pPr>
        <w:pStyle w:val="Heading1"/>
        <w:numPr>
          <w:ilvl w:val="2"/>
          <w:numId w:val="2"/>
        </w:numPr>
        <w:rPr>
          <w:color w:val="007A37"/>
          <w:sz w:val="24"/>
          <w:szCs w:val="24"/>
        </w:rPr>
      </w:pPr>
      <w:r w:rsidRPr="004E7DEF">
        <w:rPr>
          <w:color w:val="007A37"/>
          <w:sz w:val="24"/>
          <w:szCs w:val="24"/>
        </w:rPr>
        <w:t>Manager</w:t>
      </w:r>
    </w:p>
    <w:p w14:paraId="29F60A56" w14:textId="2EE9AC75" w:rsidR="5CA59584" w:rsidRPr="004E7DEF" w:rsidRDefault="5CA59584" w:rsidP="00AF1EFD">
      <w:pPr>
        <w:pStyle w:val="Heading1"/>
        <w:numPr>
          <w:ilvl w:val="2"/>
          <w:numId w:val="2"/>
        </w:numPr>
        <w:rPr>
          <w:color w:val="007A37"/>
          <w:sz w:val="24"/>
          <w:szCs w:val="24"/>
        </w:rPr>
      </w:pPr>
      <w:r w:rsidRPr="004E7DEF">
        <w:rPr>
          <w:color w:val="007A37"/>
          <w:sz w:val="24"/>
          <w:szCs w:val="24"/>
        </w:rPr>
        <w:t>Admin</w:t>
      </w:r>
    </w:p>
    <w:p w14:paraId="0432188D" w14:textId="3417309B" w:rsidR="5CA59584" w:rsidRPr="004E7DEF" w:rsidRDefault="5CA59584" w:rsidP="00AF1EFD">
      <w:pPr>
        <w:pStyle w:val="Heading1"/>
        <w:rPr>
          <w:color w:val="007A37"/>
          <w:sz w:val="24"/>
          <w:szCs w:val="24"/>
        </w:rPr>
      </w:pPr>
      <w:r w:rsidRPr="004E7DEF">
        <w:rPr>
          <w:color w:val="007A37"/>
          <w:sz w:val="24"/>
          <w:szCs w:val="24"/>
        </w:rPr>
        <w:t>Problem Identification</w:t>
      </w:r>
    </w:p>
    <w:p w14:paraId="0FBCFF2B" w14:textId="446C9813" w:rsidR="07DF7392" w:rsidRPr="004E7DEF" w:rsidRDefault="07DF7392" w:rsidP="00AF1EFD">
      <w:pPr>
        <w:pStyle w:val="ListParagraph"/>
        <w:numPr>
          <w:ilvl w:val="0"/>
          <w:numId w:val="2"/>
        </w:numPr>
        <w:rPr>
          <w:color w:val="007A37"/>
          <w:sz w:val="24"/>
          <w:szCs w:val="24"/>
        </w:rPr>
      </w:pPr>
      <w:r w:rsidRPr="004E7DEF">
        <w:rPr>
          <w:color w:val="007A37"/>
          <w:sz w:val="24"/>
          <w:szCs w:val="24"/>
        </w:rPr>
        <w:t>Completion Status</w:t>
      </w:r>
      <w:r w:rsidR="00AF1EFD" w:rsidRPr="004E7DEF">
        <w:rPr>
          <w:color w:val="007A37"/>
          <w:sz w:val="24"/>
          <w:szCs w:val="24"/>
        </w:rPr>
        <w:t>……………………………………………………………4</w:t>
      </w:r>
    </w:p>
    <w:p w14:paraId="71AF14A9" w14:textId="77777777" w:rsidR="0050208E" w:rsidRPr="004E7DEF" w:rsidRDefault="7C2138A2" w:rsidP="0050208E">
      <w:pPr>
        <w:pStyle w:val="Heading1"/>
        <w:rPr>
          <w:color w:val="007A37"/>
          <w:sz w:val="24"/>
          <w:szCs w:val="24"/>
        </w:rPr>
      </w:pPr>
      <w:r w:rsidRPr="004E7DEF">
        <w:rPr>
          <w:color w:val="007A37"/>
          <w:sz w:val="24"/>
          <w:szCs w:val="24"/>
        </w:rPr>
        <w:t>System Evaluation</w:t>
      </w:r>
    </w:p>
    <w:p w14:paraId="06CD82AE" w14:textId="77777777" w:rsidR="0050208E" w:rsidRPr="004E7DEF" w:rsidRDefault="5225CA0C" w:rsidP="0050208E">
      <w:pPr>
        <w:pStyle w:val="Heading1"/>
        <w:numPr>
          <w:ilvl w:val="2"/>
          <w:numId w:val="2"/>
        </w:numPr>
        <w:rPr>
          <w:color w:val="007A37"/>
          <w:sz w:val="24"/>
          <w:szCs w:val="24"/>
        </w:rPr>
      </w:pPr>
      <w:r w:rsidRPr="004E7DEF">
        <w:rPr>
          <w:color w:val="007A37"/>
          <w:sz w:val="24"/>
          <w:szCs w:val="24"/>
        </w:rPr>
        <w:t>Contributions</w:t>
      </w:r>
    </w:p>
    <w:p w14:paraId="06E1F9FE" w14:textId="6B5CD1DF" w:rsidR="5225CA0C" w:rsidRPr="004E7DEF" w:rsidRDefault="5E46C9F2" w:rsidP="0050208E">
      <w:pPr>
        <w:pStyle w:val="Heading1"/>
        <w:numPr>
          <w:ilvl w:val="2"/>
          <w:numId w:val="2"/>
        </w:numPr>
        <w:rPr>
          <w:color w:val="007A37"/>
          <w:sz w:val="24"/>
          <w:szCs w:val="24"/>
        </w:rPr>
      </w:pPr>
      <w:r w:rsidRPr="004E7DEF">
        <w:rPr>
          <w:color w:val="007A37"/>
          <w:sz w:val="24"/>
          <w:szCs w:val="24"/>
        </w:rPr>
        <w:t>Remining Open Issues</w:t>
      </w:r>
    </w:p>
    <w:p w14:paraId="13295DE5" w14:textId="77777777" w:rsidR="0050208E" w:rsidRPr="004E7DEF" w:rsidRDefault="1EEFBF03" w:rsidP="0050208E">
      <w:pPr>
        <w:pStyle w:val="ListParagraph"/>
        <w:numPr>
          <w:ilvl w:val="0"/>
          <w:numId w:val="2"/>
        </w:numPr>
        <w:rPr>
          <w:color w:val="007A37"/>
          <w:sz w:val="24"/>
          <w:szCs w:val="24"/>
        </w:rPr>
      </w:pPr>
      <w:r w:rsidRPr="004E7DEF">
        <w:rPr>
          <w:color w:val="007A37"/>
          <w:sz w:val="24"/>
          <w:szCs w:val="24"/>
        </w:rPr>
        <w:t>System Requirements</w:t>
      </w:r>
      <w:r w:rsidR="00AF1EFD" w:rsidRPr="004E7DEF">
        <w:rPr>
          <w:color w:val="007A37"/>
          <w:sz w:val="24"/>
          <w:szCs w:val="24"/>
        </w:rPr>
        <w:t>………………………………………………………6</w:t>
      </w:r>
    </w:p>
    <w:p w14:paraId="7C7D23EA" w14:textId="2875D71B" w:rsidR="0050208E" w:rsidRPr="004E7DEF" w:rsidRDefault="0050208E" w:rsidP="0050208E">
      <w:pPr>
        <w:pStyle w:val="Heading1"/>
        <w:rPr>
          <w:color w:val="007A37"/>
          <w:sz w:val="24"/>
          <w:szCs w:val="24"/>
        </w:rPr>
      </w:pPr>
      <w:r w:rsidRPr="004E7DEF">
        <w:rPr>
          <w:color w:val="007A37"/>
          <w:sz w:val="24"/>
          <w:szCs w:val="24"/>
        </w:rPr>
        <w:t>Hardware Requirements</w:t>
      </w:r>
    </w:p>
    <w:p w14:paraId="1A7A2C2D" w14:textId="6384FF9B" w:rsidR="0050208E" w:rsidRPr="004E7DEF" w:rsidRDefault="0050208E" w:rsidP="0050208E">
      <w:pPr>
        <w:pStyle w:val="Heading1"/>
        <w:rPr>
          <w:color w:val="007A37"/>
          <w:sz w:val="24"/>
          <w:szCs w:val="24"/>
        </w:rPr>
      </w:pPr>
      <w:r w:rsidRPr="004E7DEF">
        <w:rPr>
          <w:color w:val="007A37"/>
          <w:sz w:val="24"/>
          <w:szCs w:val="24"/>
        </w:rPr>
        <w:t>Software Documentation</w:t>
      </w:r>
    </w:p>
    <w:p w14:paraId="4B2F15B5" w14:textId="60074D32" w:rsidR="638BF0DE" w:rsidRPr="004E7DEF" w:rsidRDefault="638BF0DE" w:rsidP="0050208E">
      <w:pPr>
        <w:pStyle w:val="ListParagraph"/>
        <w:numPr>
          <w:ilvl w:val="0"/>
          <w:numId w:val="2"/>
        </w:numPr>
        <w:rPr>
          <w:color w:val="007A37"/>
          <w:sz w:val="24"/>
          <w:szCs w:val="24"/>
        </w:rPr>
      </w:pPr>
      <w:r w:rsidRPr="004E7DEF">
        <w:rPr>
          <w:color w:val="007A37"/>
          <w:sz w:val="24"/>
          <w:szCs w:val="24"/>
        </w:rPr>
        <w:t>Future Work</w:t>
      </w:r>
      <w:r w:rsidR="00AF1EFD" w:rsidRPr="004E7DEF">
        <w:rPr>
          <w:color w:val="007A37"/>
          <w:sz w:val="24"/>
          <w:szCs w:val="24"/>
        </w:rPr>
        <w:t>……………………………………………………………</w:t>
      </w:r>
      <w:proofErr w:type="gramStart"/>
      <w:r w:rsidR="00AF1EFD" w:rsidRPr="004E7DEF">
        <w:rPr>
          <w:color w:val="007A37"/>
          <w:sz w:val="24"/>
          <w:szCs w:val="24"/>
        </w:rPr>
        <w:t>…..</w:t>
      </w:r>
      <w:proofErr w:type="gramEnd"/>
      <w:r w:rsidR="00AF1EFD" w:rsidRPr="004E7DEF">
        <w:rPr>
          <w:color w:val="007A37"/>
          <w:sz w:val="24"/>
          <w:szCs w:val="24"/>
        </w:rPr>
        <w:t>7</w:t>
      </w:r>
    </w:p>
    <w:p w14:paraId="666F1F18" w14:textId="2E7FD592" w:rsidR="67F5F407" w:rsidRPr="004E7DEF" w:rsidRDefault="67F5F407" w:rsidP="00AF1EFD">
      <w:pPr>
        <w:pStyle w:val="ListParagraph"/>
        <w:numPr>
          <w:ilvl w:val="0"/>
          <w:numId w:val="2"/>
        </w:numPr>
        <w:rPr>
          <w:color w:val="007A37"/>
          <w:sz w:val="24"/>
          <w:szCs w:val="24"/>
        </w:rPr>
      </w:pPr>
      <w:r w:rsidRPr="004E7DEF">
        <w:rPr>
          <w:color w:val="007A37"/>
          <w:sz w:val="24"/>
          <w:szCs w:val="24"/>
        </w:rPr>
        <w:t>UML Diagrams</w:t>
      </w:r>
      <w:r w:rsidR="00AF1EFD" w:rsidRPr="004E7DEF">
        <w:rPr>
          <w:color w:val="007A37"/>
          <w:sz w:val="24"/>
          <w:szCs w:val="24"/>
        </w:rPr>
        <w:t>…………………………………………………………….8</w:t>
      </w:r>
    </w:p>
    <w:p w14:paraId="5250C431" w14:textId="172E5912" w:rsidR="00AF1EFD" w:rsidRPr="004E7DEF" w:rsidRDefault="009665F4" w:rsidP="00AF1EFD">
      <w:pPr>
        <w:pStyle w:val="ListParagraph"/>
        <w:numPr>
          <w:ilvl w:val="0"/>
          <w:numId w:val="2"/>
        </w:numPr>
        <w:rPr>
          <w:color w:val="007A37"/>
          <w:sz w:val="24"/>
          <w:szCs w:val="24"/>
        </w:rPr>
      </w:pPr>
      <w:r>
        <w:rPr>
          <w:color w:val="007A37"/>
          <w:sz w:val="24"/>
          <w:szCs w:val="24"/>
        </w:rPr>
        <w:t>Caveats and Minefields………</w:t>
      </w:r>
      <w:r w:rsidR="00AF1EFD" w:rsidRPr="004E7DEF">
        <w:rPr>
          <w:color w:val="007A37"/>
          <w:sz w:val="24"/>
          <w:szCs w:val="24"/>
        </w:rPr>
        <w:t>…………………………………………….13</w:t>
      </w:r>
    </w:p>
    <w:p w14:paraId="26AB9D43" w14:textId="2FB2943D" w:rsidR="638BF0DE" w:rsidRPr="004E7DEF" w:rsidRDefault="638BF0DE" w:rsidP="00AF1EFD">
      <w:pPr>
        <w:pStyle w:val="ListParagraph"/>
        <w:numPr>
          <w:ilvl w:val="0"/>
          <w:numId w:val="2"/>
        </w:numPr>
        <w:rPr>
          <w:color w:val="007A37"/>
          <w:sz w:val="24"/>
          <w:szCs w:val="24"/>
        </w:rPr>
      </w:pPr>
      <w:r w:rsidRPr="004E7DEF">
        <w:rPr>
          <w:color w:val="007A37"/>
          <w:sz w:val="24"/>
          <w:szCs w:val="24"/>
        </w:rPr>
        <w:t>Documentation</w:t>
      </w:r>
      <w:r w:rsidR="00AF1EFD" w:rsidRPr="004E7DEF">
        <w:rPr>
          <w:color w:val="007A37"/>
          <w:sz w:val="24"/>
          <w:szCs w:val="24"/>
        </w:rPr>
        <w:t>…………………………………………………………</w:t>
      </w:r>
      <w:proofErr w:type="gramStart"/>
      <w:r w:rsidR="00AF1EFD" w:rsidRPr="004E7DEF">
        <w:rPr>
          <w:color w:val="007A37"/>
          <w:sz w:val="24"/>
          <w:szCs w:val="24"/>
        </w:rPr>
        <w:t>…..</w:t>
      </w:r>
      <w:proofErr w:type="gramEnd"/>
      <w:r w:rsidR="00AF1EFD" w:rsidRPr="004E7DEF">
        <w:rPr>
          <w:color w:val="007A37"/>
          <w:sz w:val="24"/>
          <w:szCs w:val="24"/>
        </w:rPr>
        <w:t>14</w:t>
      </w:r>
    </w:p>
    <w:p w14:paraId="4C9905FD" w14:textId="77777777" w:rsidR="006127B7" w:rsidRPr="004E7DEF" w:rsidRDefault="006127B7" w:rsidP="006127B7">
      <w:pPr>
        <w:pStyle w:val="Heading1"/>
        <w:rPr>
          <w:color w:val="007A37"/>
          <w:sz w:val="24"/>
          <w:szCs w:val="24"/>
        </w:rPr>
      </w:pPr>
      <w:r w:rsidRPr="004E7DEF">
        <w:rPr>
          <w:color w:val="007A37"/>
          <w:sz w:val="24"/>
          <w:szCs w:val="24"/>
        </w:rPr>
        <w:t>Method Documentation</w:t>
      </w:r>
    </w:p>
    <w:p w14:paraId="2587902E" w14:textId="77777777" w:rsidR="006127B7" w:rsidRPr="004E7DEF" w:rsidRDefault="006127B7" w:rsidP="006127B7">
      <w:pPr>
        <w:pStyle w:val="Heading1"/>
        <w:rPr>
          <w:color w:val="007A37"/>
          <w:sz w:val="24"/>
          <w:szCs w:val="24"/>
        </w:rPr>
      </w:pPr>
      <w:r w:rsidRPr="004E7DEF">
        <w:rPr>
          <w:color w:val="007A37"/>
          <w:sz w:val="24"/>
          <w:szCs w:val="24"/>
        </w:rPr>
        <w:t>Class Documentation</w:t>
      </w:r>
    </w:p>
    <w:p w14:paraId="5CB3034F" w14:textId="77777777" w:rsidR="006127B7" w:rsidRPr="004E7DEF" w:rsidRDefault="006127B7" w:rsidP="006127B7">
      <w:pPr>
        <w:pStyle w:val="Heading1"/>
        <w:rPr>
          <w:color w:val="007A37"/>
          <w:sz w:val="24"/>
          <w:szCs w:val="24"/>
        </w:rPr>
      </w:pPr>
      <w:r w:rsidRPr="004E7DEF">
        <w:rPr>
          <w:color w:val="007A37"/>
          <w:sz w:val="24"/>
          <w:szCs w:val="24"/>
        </w:rPr>
        <w:t>External Documentation</w:t>
      </w:r>
    </w:p>
    <w:p w14:paraId="24863B2D" w14:textId="41A4F656" w:rsidR="006127B7" w:rsidRPr="004E7DEF" w:rsidRDefault="006127B7" w:rsidP="006127B7">
      <w:pPr>
        <w:pStyle w:val="Heading1"/>
        <w:rPr>
          <w:color w:val="007A37"/>
          <w:sz w:val="24"/>
          <w:szCs w:val="24"/>
        </w:rPr>
      </w:pPr>
      <w:r w:rsidRPr="004E7DEF">
        <w:rPr>
          <w:color w:val="007A37"/>
          <w:sz w:val="24"/>
          <w:szCs w:val="24"/>
        </w:rPr>
        <w:t>Javadoc Documentation</w:t>
      </w:r>
    </w:p>
    <w:p w14:paraId="4C076B86" w14:textId="450F4EDF" w:rsidR="5AB220F6" w:rsidRPr="004E7DEF" w:rsidRDefault="5AB220F6" w:rsidP="00AF1EFD">
      <w:pPr>
        <w:pStyle w:val="ListParagraph"/>
        <w:numPr>
          <w:ilvl w:val="0"/>
          <w:numId w:val="2"/>
        </w:numPr>
        <w:rPr>
          <w:color w:val="007A37"/>
          <w:sz w:val="24"/>
          <w:szCs w:val="24"/>
        </w:rPr>
      </w:pPr>
      <w:r w:rsidRPr="004E7DEF">
        <w:rPr>
          <w:color w:val="007A37"/>
          <w:sz w:val="24"/>
          <w:szCs w:val="24"/>
        </w:rPr>
        <w:t>Code Reusability</w:t>
      </w:r>
      <w:r w:rsidR="00AF1EFD" w:rsidRPr="004E7DEF">
        <w:rPr>
          <w:color w:val="007A37"/>
          <w:sz w:val="24"/>
          <w:szCs w:val="24"/>
        </w:rPr>
        <w:t>………………………………………………………</w:t>
      </w:r>
      <w:proofErr w:type="gramStart"/>
      <w:r w:rsidR="00AF1EFD" w:rsidRPr="004E7DEF">
        <w:rPr>
          <w:color w:val="007A37"/>
          <w:sz w:val="24"/>
          <w:szCs w:val="24"/>
        </w:rPr>
        <w:t>…..</w:t>
      </w:r>
      <w:proofErr w:type="gramEnd"/>
      <w:r w:rsidR="00AF1EFD" w:rsidRPr="004E7DEF">
        <w:rPr>
          <w:color w:val="007A37"/>
          <w:sz w:val="24"/>
          <w:szCs w:val="24"/>
        </w:rPr>
        <w:t>14</w:t>
      </w:r>
    </w:p>
    <w:p w14:paraId="4EE0AD66" w14:textId="6A7EE9EE" w:rsidR="638BF0DE" w:rsidRPr="004E7DEF" w:rsidRDefault="5AB220F6" w:rsidP="00AF1EFD">
      <w:pPr>
        <w:pStyle w:val="ListParagraph"/>
        <w:numPr>
          <w:ilvl w:val="0"/>
          <w:numId w:val="2"/>
        </w:numPr>
        <w:rPr>
          <w:color w:val="007A37"/>
          <w:sz w:val="24"/>
          <w:szCs w:val="24"/>
        </w:rPr>
      </w:pPr>
      <w:r w:rsidRPr="004E7DEF">
        <w:rPr>
          <w:color w:val="007A37"/>
          <w:sz w:val="24"/>
          <w:szCs w:val="24"/>
        </w:rPr>
        <w:t>Testing</w:t>
      </w:r>
      <w:r w:rsidR="00E71998" w:rsidRPr="004E7DEF">
        <w:rPr>
          <w:color w:val="007A37"/>
          <w:sz w:val="24"/>
          <w:szCs w:val="24"/>
        </w:rPr>
        <w:t>…………………………………………………………………….15</w:t>
      </w:r>
    </w:p>
    <w:p w14:paraId="12B4DAA7" w14:textId="6DC03D20" w:rsidR="02DE0322" w:rsidRPr="004E7DEF" w:rsidRDefault="02DE0322" w:rsidP="00AF1EFD">
      <w:pPr>
        <w:pStyle w:val="Heading1"/>
        <w:rPr>
          <w:color w:val="007A37"/>
          <w:sz w:val="24"/>
          <w:szCs w:val="24"/>
        </w:rPr>
      </w:pPr>
      <w:r w:rsidRPr="004E7DEF">
        <w:rPr>
          <w:color w:val="007A37"/>
          <w:sz w:val="24"/>
          <w:szCs w:val="24"/>
        </w:rPr>
        <w:t>Human-Computer Testing</w:t>
      </w:r>
    </w:p>
    <w:p w14:paraId="201C5B12" w14:textId="6DCBBFF7" w:rsidR="02DE0322" w:rsidRPr="004E7DEF" w:rsidRDefault="02DE0322" w:rsidP="00AF1EFD">
      <w:pPr>
        <w:pStyle w:val="Heading1"/>
        <w:rPr>
          <w:color w:val="007A37"/>
          <w:sz w:val="24"/>
          <w:szCs w:val="24"/>
        </w:rPr>
      </w:pPr>
      <w:r w:rsidRPr="004E7DEF">
        <w:rPr>
          <w:color w:val="007A37"/>
          <w:sz w:val="24"/>
          <w:szCs w:val="24"/>
        </w:rPr>
        <w:t>Whitebox Testing</w:t>
      </w:r>
    </w:p>
    <w:p w14:paraId="730B08A1" w14:textId="08ED56C2" w:rsidR="02DE0322" w:rsidRPr="004E7DEF" w:rsidRDefault="02DE0322" w:rsidP="00AF1EFD">
      <w:pPr>
        <w:pStyle w:val="Heading1"/>
        <w:rPr>
          <w:color w:val="007A37"/>
          <w:sz w:val="24"/>
          <w:szCs w:val="24"/>
        </w:rPr>
      </w:pPr>
      <w:r w:rsidRPr="004E7DEF">
        <w:rPr>
          <w:color w:val="007A37"/>
          <w:sz w:val="24"/>
          <w:szCs w:val="24"/>
        </w:rPr>
        <w:t>Unit Testing</w:t>
      </w:r>
    </w:p>
    <w:p w14:paraId="71A73931" w14:textId="6890857E" w:rsidR="638BF0DE" w:rsidRPr="004E7DEF" w:rsidRDefault="5AB220F6" w:rsidP="00AF1EFD">
      <w:pPr>
        <w:pStyle w:val="ListParagraph"/>
        <w:numPr>
          <w:ilvl w:val="0"/>
          <w:numId w:val="2"/>
        </w:numPr>
        <w:rPr>
          <w:color w:val="007A37"/>
          <w:sz w:val="24"/>
          <w:szCs w:val="24"/>
        </w:rPr>
      </w:pPr>
      <w:r w:rsidRPr="004E7DEF">
        <w:rPr>
          <w:color w:val="007A37"/>
          <w:sz w:val="24"/>
          <w:szCs w:val="24"/>
        </w:rPr>
        <w:t>Post-Mortem Analysis</w:t>
      </w:r>
      <w:r w:rsidR="00E71998" w:rsidRPr="004E7DEF">
        <w:rPr>
          <w:color w:val="007A37"/>
          <w:sz w:val="24"/>
          <w:szCs w:val="24"/>
        </w:rPr>
        <w:t>………………………………………………………16</w:t>
      </w:r>
    </w:p>
    <w:p w14:paraId="6FEA27DA" w14:textId="68599FE7" w:rsidR="00361052" w:rsidRPr="00AF1EFD" w:rsidRDefault="5AB220F6" w:rsidP="00AF1EFD">
      <w:pPr>
        <w:pStyle w:val="ListParagraph"/>
        <w:numPr>
          <w:ilvl w:val="0"/>
          <w:numId w:val="2"/>
        </w:numPr>
        <w:rPr>
          <w:color w:val="007A37"/>
          <w:sz w:val="24"/>
          <w:szCs w:val="24"/>
        </w:rPr>
      </w:pPr>
      <w:r w:rsidRPr="004E7DEF">
        <w:rPr>
          <w:color w:val="007A37"/>
          <w:sz w:val="24"/>
          <w:szCs w:val="24"/>
        </w:rPr>
        <w:t>References</w:t>
      </w:r>
      <w:r w:rsidR="00E71998" w:rsidRPr="004E7DEF">
        <w:rPr>
          <w:color w:val="007A37"/>
          <w:sz w:val="24"/>
          <w:szCs w:val="24"/>
        </w:rPr>
        <w:t>………………………………………………………………</w:t>
      </w:r>
      <w:proofErr w:type="gramStart"/>
      <w:r w:rsidR="00E71998" w:rsidRPr="004E7DEF">
        <w:rPr>
          <w:color w:val="007A37"/>
          <w:sz w:val="24"/>
          <w:szCs w:val="24"/>
        </w:rPr>
        <w:t>…..</w:t>
      </w:r>
      <w:proofErr w:type="gramEnd"/>
      <w:r w:rsidR="00E71998">
        <w:rPr>
          <w:color w:val="007A37"/>
          <w:sz w:val="24"/>
          <w:szCs w:val="24"/>
        </w:rPr>
        <w:t>16</w:t>
      </w:r>
    </w:p>
    <w:p w14:paraId="18B97526" w14:textId="77777777" w:rsidR="00361052" w:rsidRPr="00AF1EFD" w:rsidRDefault="00361052">
      <w:pPr>
        <w:spacing w:after="0"/>
        <w:jc w:val="left"/>
        <w:rPr>
          <w:color w:val="007A37"/>
          <w:sz w:val="24"/>
          <w:szCs w:val="24"/>
        </w:rPr>
      </w:pPr>
      <w:r w:rsidRPr="00AF1EFD">
        <w:rPr>
          <w:color w:val="007A37"/>
          <w:sz w:val="24"/>
          <w:szCs w:val="24"/>
        </w:rPr>
        <w:br w:type="page"/>
      </w:r>
    </w:p>
    <w:p w14:paraId="5B6AB394" w14:textId="4E3D44B7" w:rsidR="5CA59584" w:rsidRPr="00AF1EFD" w:rsidRDefault="5CA59584" w:rsidP="00037679">
      <w:pPr>
        <w:pStyle w:val="Heading2"/>
        <w:numPr>
          <w:ilvl w:val="0"/>
          <w:numId w:val="1"/>
        </w:numPr>
        <w:jc w:val="center"/>
        <w:rPr>
          <w:color w:val="007A37"/>
        </w:rPr>
      </w:pPr>
      <w:r w:rsidRPr="00AF1EFD">
        <w:rPr>
          <w:rFonts w:ascii="Times New Roman" w:hAnsi="Times New Roman"/>
          <w:color w:val="007A37"/>
        </w:rPr>
        <w:t>Problem Explanation</w:t>
      </w:r>
    </w:p>
    <w:p w14:paraId="5516C0DA" w14:textId="30A19991" w:rsidR="6B07709C" w:rsidRPr="00AF1EFD" w:rsidRDefault="6B07709C" w:rsidP="1A703689">
      <w:pPr>
        <w:spacing w:line="259" w:lineRule="auto"/>
        <w:rPr>
          <w:b/>
          <w:bCs/>
          <w:color w:val="007A37"/>
          <w:sz w:val="28"/>
          <w:szCs w:val="28"/>
        </w:rPr>
      </w:pPr>
      <w:r w:rsidRPr="00AF1EFD">
        <w:rPr>
          <w:b/>
          <w:bCs/>
          <w:color w:val="007A37"/>
          <w:sz w:val="28"/>
          <w:szCs w:val="28"/>
        </w:rPr>
        <w:t xml:space="preserve">     1.1. </w:t>
      </w:r>
      <w:r w:rsidR="2160D93F" w:rsidRPr="00AF1EFD">
        <w:rPr>
          <w:b/>
          <w:bCs/>
          <w:color w:val="007A37"/>
          <w:sz w:val="28"/>
          <w:szCs w:val="28"/>
        </w:rPr>
        <w:t>System Overview</w:t>
      </w:r>
    </w:p>
    <w:p w14:paraId="61B92EAB" w14:textId="3E06167C" w:rsidR="569BD51F" w:rsidRPr="004A0442" w:rsidRDefault="1AB91D24" w:rsidP="1A703689">
      <w:pPr>
        <w:ind w:firstLine="720"/>
      </w:pPr>
      <w:r>
        <w:t>This Work Order System program was created to allow users to create and view incidents. While also giving other roles such as Technicians and Managers the ability to edit, create, and assign technicians to incidents. Admin accounts exist to control the flow of user data and accounts</w:t>
      </w:r>
      <w:r w:rsidR="2B550BD4">
        <w:t xml:space="preserve">. </w:t>
      </w:r>
    </w:p>
    <w:p w14:paraId="1DA01B8F" w14:textId="77777777" w:rsidR="006127B7" w:rsidRDefault="1AB91D24" w:rsidP="006127B7">
      <w:pPr>
        <w:spacing w:line="259" w:lineRule="auto"/>
        <w:ind w:firstLine="720"/>
      </w:pPr>
      <w:r>
        <w:t xml:space="preserve">Since the program is about creating incidents, the data in the system and the connections between said data are integral. </w:t>
      </w:r>
      <w:r w:rsidR="773F57C5">
        <w:t>Buildings are the main object and connect with departments and rooms. Some connections are</w:t>
      </w:r>
      <w:r w:rsidR="46AE714B">
        <w:t xml:space="preserve"> made automatically</w:t>
      </w:r>
      <w:r w:rsidR="773F57C5">
        <w:t xml:space="preserve"> </w:t>
      </w:r>
      <w:r w:rsidR="199F082F">
        <w:t>by the program</w:t>
      </w:r>
      <w:r w:rsidR="773F57C5">
        <w:t xml:space="preserve">, and the data can be connected manually as well. However, </w:t>
      </w:r>
      <w:r w:rsidR="3694106B">
        <w:t xml:space="preserve">if this can be done </w:t>
      </w:r>
      <w:r w:rsidR="66F62128">
        <w:t xml:space="preserve">by uploading a single excel file, that would speed up the process of the program. </w:t>
      </w:r>
    </w:p>
    <w:p w14:paraId="4212395C" w14:textId="64AE84E2" w:rsidR="7A75912B" w:rsidRPr="006127B7" w:rsidRDefault="006127B7" w:rsidP="006127B7">
      <w:pPr>
        <w:spacing w:line="259" w:lineRule="auto"/>
      </w:pPr>
      <w:r>
        <w:rPr>
          <w:b/>
          <w:bCs/>
          <w:color w:val="007A37"/>
          <w:sz w:val="28"/>
          <w:szCs w:val="28"/>
        </w:rPr>
        <w:t xml:space="preserve">     </w:t>
      </w:r>
      <w:r w:rsidR="7A75912B" w:rsidRPr="00AF1EFD">
        <w:rPr>
          <w:b/>
          <w:bCs/>
          <w:color w:val="007A37"/>
          <w:sz w:val="28"/>
          <w:szCs w:val="28"/>
        </w:rPr>
        <w:t>1.2. Roles</w:t>
      </w:r>
      <w:r w:rsidR="7EB2D751" w:rsidRPr="00AF1EFD">
        <w:rPr>
          <w:b/>
          <w:bCs/>
          <w:color w:val="007A37"/>
          <w:sz w:val="28"/>
          <w:szCs w:val="28"/>
        </w:rPr>
        <w:t xml:space="preserve"> Within the Program</w:t>
      </w:r>
    </w:p>
    <w:p w14:paraId="68655303" w14:textId="5F2D0809" w:rsidR="7A75912B" w:rsidRPr="00AF1EFD" w:rsidRDefault="7A75912B" w:rsidP="1A703689">
      <w:pPr>
        <w:spacing w:line="259" w:lineRule="auto"/>
        <w:rPr>
          <w:b/>
          <w:bCs/>
          <w:color w:val="007A37"/>
          <w:sz w:val="28"/>
          <w:szCs w:val="28"/>
        </w:rPr>
      </w:pPr>
      <w:r w:rsidRPr="00AF1EFD">
        <w:rPr>
          <w:b/>
          <w:bCs/>
          <w:color w:val="007A37"/>
          <w:sz w:val="28"/>
          <w:szCs w:val="28"/>
        </w:rPr>
        <w:t>1.2.1 User</w:t>
      </w:r>
    </w:p>
    <w:p w14:paraId="38FE648A" w14:textId="0BF45B93" w:rsidR="479CA4DC" w:rsidRPr="004A0442" w:rsidRDefault="6BF829E7" w:rsidP="4A69E322">
      <w:pPr>
        <w:spacing w:line="259" w:lineRule="auto"/>
        <w:ind w:firstLine="720"/>
      </w:pPr>
      <w:r>
        <w:t>Users are the most common role in the pro</w:t>
      </w:r>
      <w:r w:rsidR="7D1507A9">
        <w:t>gram</w:t>
      </w:r>
      <w:r>
        <w:t>, and they can create and view</w:t>
      </w:r>
      <w:r w:rsidR="611A6343">
        <w:t xml:space="preserve"> their created</w:t>
      </w:r>
      <w:r>
        <w:t xml:space="preserve"> incidents. Once any new account gets registered into the pro</w:t>
      </w:r>
      <w:r w:rsidR="7865829B">
        <w:t>gram</w:t>
      </w:r>
      <w:r>
        <w:t xml:space="preserve">, they are given this role unless </w:t>
      </w:r>
      <w:r w:rsidR="1E7FA1E1">
        <w:t>changed</w:t>
      </w:r>
      <w:r>
        <w:t xml:space="preserve"> by an administrator account.</w:t>
      </w:r>
    </w:p>
    <w:p w14:paraId="4CD71232" w14:textId="0BE9D9A6" w:rsidR="7A75912B" w:rsidRPr="00AF1EFD" w:rsidRDefault="7A75912B" w:rsidP="1A703689">
      <w:pPr>
        <w:spacing w:line="259" w:lineRule="auto"/>
        <w:rPr>
          <w:b/>
          <w:bCs/>
          <w:color w:val="007A37"/>
          <w:sz w:val="28"/>
          <w:szCs w:val="28"/>
        </w:rPr>
      </w:pPr>
      <w:r w:rsidRPr="00AF1EFD">
        <w:rPr>
          <w:b/>
          <w:bCs/>
          <w:color w:val="007A37"/>
          <w:sz w:val="28"/>
          <w:szCs w:val="28"/>
        </w:rPr>
        <w:t>1.2.2 Technician</w:t>
      </w:r>
    </w:p>
    <w:p w14:paraId="45E4FD0E" w14:textId="14D6457F" w:rsidR="7916F3C4" w:rsidRPr="004A0442" w:rsidRDefault="3EF7A674" w:rsidP="1A703689">
      <w:pPr>
        <w:spacing w:line="259" w:lineRule="auto"/>
        <w:ind w:firstLine="720"/>
      </w:pPr>
      <w:r>
        <w:t xml:space="preserve">Technicians are the main worker role of the program. </w:t>
      </w:r>
      <w:r w:rsidR="45923044">
        <w:t xml:space="preserve">They will consist of all the people who are assigned or working on the incidents. They </w:t>
      </w:r>
      <w:r w:rsidR="72E75C5D">
        <w:t xml:space="preserve">can self-assign themself to incidents, as well as change their status, update the incident, and close it. </w:t>
      </w:r>
    </w:p>
    <w:p w14:paraId="621853E2" w14:textId="1C188A4D" w:rsidR="7A75912B" w:rsidRPr="00AF1EFD" w:rsidRDefault="7A75912B" w:rsidP="1A703689">
      <w:pPr>
        <w:spacing w:line="259" w:lineRule="auto"/>
        <w:rPr>
          <w:b/>
          <w:bCs/>
          <w:color w:val="007A37"/>
          <w:sz w:val="28"/>
          <w:szCs w:val="28"/>
        </w:rPr>
      </w:pPr>
      <w:r w:rsidRPr="00AF1EFD">
        <w:rPr>
          <w:b/>
          <w:bCs/>
          <w:color w:val="007A37"/>
          <w:sz w:val="28"/>
          <w:szCs w:val="28"/>
        </w:rPr>
        <w:t>1.2.3 Manager</w:t>
      </w:r>
    </w:p>
    <w:p w14:paraId="19C48DC2" w14:textId="0F0EE6AC" w:rsidR="3081DC7E" w:rsidRPr="004A0442" w:rsidRDefault="3081DC7E" w:rsidP="1A703689">
      <w:pPr>
        <w:spacing w:line="259" w:lineRule="auto"/>
        <w:ind w:firstLine="720"/>
        <w:rPr>
          <w:szCs w:val="22"/>
        </w:rPr>
      </w:pPr>
      <w:r w:rsidRPr="004A0442">
        <w:rPr>
          <w:szCs w:val="22"/>
        </w:rPr>
        <w:t>Managers have control over the incident portion of the program</w:t>
      </w:r>
      <w:r w:rsidR="2B17E635" w:rsidRPr="004A0442">
        <w:rPr>
          <w:szCs w:val="22"/>
        </w:rPr>
        <w:t xml:space="preserve">, they can create new incidents, edit existing incidents, </w:t>
      </w:r>
      <w:r w:rsidR="16B35374" w:rsidRPr="004A0442">
        <w:rPr>
          <w:szCs w:val="22"/>
        </w:rPr>
        <w:t xml:space="preserve">as well as assign any technician within the project to an incident. They can also upload excel files and connect </w:t>
      </w:r>
      <w:r w:rsidR="2E4414DA" w:rsidRPr="004A0442">
        <w:rPr>
          <w:szCs w:val="22"/>
        </w:rPr>
        <w:t xml:space="preserve">departments and rooms to buildings. </w:t>
      </w:r>
    </w:p>
    <w:p w14:paraId="12F3A419" w14:textId="0207E254" w:rsidR="7A75912B" w:rsidRPr="00AF1EFD" w:rsidRDefault="7A75912B" w:rsidP="1A703689">
      <w:pPr>
        <w:spacing w:line="259" w:lineRule="auto"/>
        <w:rPr>
          <w:b/>
          <w:bCs/>
          <w:color w:val="007A37"/>
          <w:sz w:val="28"/>
          <w:szCs w:val="28"/>
        </w:rPr>
      </w:pPr>
      <w:r w:rsidRPr="00AF1EFD">
        <w:rPr>
          <w:b/>
          <w:bCs/>
          <w:color w:val="007A37"/>
          <w:sz w:val="28"/>
          <w:szCs w:val="28"/>
        </w:rPr>
        <w:t>1.2.4 Admin</w:t>
      </w:r>
    </w:p>
    <w:p w14:paraId="7650CE25" w14:textId="6A2A9CF6" w:rsidR="014D8CCD" w:rsidRPr="004A0442" w:rsidRDefault="014D8CCD" w:rsidP="00D4320B">
      <w:pPr>
        <w:spacing w:line="259" w:lineRule="auto"/>
        <w:ind w:firstLine="720"/>
        <w:rPr>
          <w:szCs w:val="22"/>
        </w:rPr>
      </w:pPr>
      <w:r w:rsidRPr="004A0442">
        <w:rPr>
          <w:szCs w:val="22"/>
        </w:rPr>
        <w:t>Admi</w:t>
      </w:r>
      <w:r w:rsidR="31F475A1" w:rsidRPr="004A0442">
        <w:rPr>
          <w:szCs w:val="22"/>
        </w:rPr>
        <w:t>n Roles</w:t>
      </w:r>
      <w:r w:rsidRPr="004A0442">
        <w:rPr>
          <w:szCs w:val="22"/>
        </w:rPr>
        <w:t xml:space="preserve"> </w:t>
      </w:r>
      <w:r w:rsidR="54191C97" w:rsidRPr="004A0442">
        <w:rPr>
          <w:szCs w:val="22"/>
        </w:rPr>
        <w:t>has</w:t>
      </w:r>
      <w:r w:rsidRPr="004A0442">
        <w:rPr>
          <w:szCs w:val="22"/>
        </w:rPr>
        <w:t xml:space="preserve"> control over users and their information. They can </w:t>
      </w:r>
      <w:r w:rsidR="70C51669" w:rsidRPr="004A0442">
        <w:rPr>
          <w:szCs w:val="22"/>
        </w:rPr>
        <w:t>create new</w:t>
      </w:r>
      <w:r w:rsidRPr="004A0442">
        <w:rPr>
          <w:szCs w:val="22"/>
        </w:rPr>
        <w:t xml:space="preserve"> users, as well </w:t>
      </w:r>
      <w:r w:rsidR="1F9E5659" w:rsidRPr="004A0442">
        <w:rPr>
          <w:szCs w:val="22"/>
        </w:rPr>
        <w:t>being able to activate or deactivate any user account, as well as deleting them.</w:t>
      </w:r>
      <w:r w:rsidR="5BB095EF" w:rsidRPr="004A0442">
        <w:rPr>
          <w:szCs w:val="22"/>
        </w:rPr>
        <w:t xml:space="preserve"> Along with Managers, Admins can upload excel data, and connect existing departments and rooms to buildings. </w:t>
      </w:r>
    </w:p>
    <w:p w14:paraId="2594DEE9" w14:textId="318F749C" w:rsidR="1A703689" w:rsidRPr="004A0442" w:rsidRDefault="1A703689" w:rsidP="1A703689">
      <w:pPr>
        <w:spacing w:line="259" w:lineRule="auto"/>
        <w:rPr>
          <w:sz w:val="24"/>
          <w:szCs w:val="24"/>
        </w:rPr>
      </w:pPr>
    </w:p>
    <w:p w14:paraId="6ACB489A" w14:textId="4D59834B" w:rsidR="1A703689" w:rsidRPr="00AF1EFD" w:rsidRDefault="006127B7" w:rsidP="1A703689">
      <w:pPr>
        <w:spacing w:line="259" w:lineRule="auto"/>
        <w:rPr>
          <w:b/>
          <w:bCs/>
          <w:color w:val="007A37"/>
          <w:sz w:val="28"/>
          <w:szCs w:val="28"/>
        </w:rPr>
      </w:pPr>
      <w:r>
        <w:rPr>
          <w:b/>
          <w:bCs/>
          <w:color w:val="007A37"/>
          <w:sz w:val="28"/>
          <w:szCs w:val="28"/>
        </w:rPr>
        <w:t xml:space="preserve">     </w:t>
      </w:r>
      <w:r w:rsidR="1A703689" w:rsidRPr="00AF1EFD">
        <w:rPr>
          <w:b/>
          <w:bCs/>
          <w:color w:val="007A37"/>
          <w:sz w:val="28"/>
          <w:szCs w:val="28"/>
        </w:rPr>
        <w:t>1.</w:t>
      </w:r>
      <w:r w:rsidR="6992059E" w:rsidRPr="00AF1EFD">
        <w:rPr>
          <w:b/>
          <w:bCs/>
          <w:color w:val="007A37"/>
          <w:sz w:val="28"/>
          <w:szCs w:val="28"/>
        </w:rPr>
        <w:t>3. Problems Identification</w:t>
      </w:r>
    </w:p>
    <w:p w14:paraId="4D2FB209" w14:textId="608BA22C" w:rsidR="37F49D22" w:rsidRPr="004A0442" w:rsidRDefault="6992059E" w:rsidP="004B17FC">
      <w:pPr>
        <w:spacing w:line="259" w:lineRule="auto"/>
        <w:ind w:firstLine="720"/>
        <w:rPr>
          <w:szCs w:val="22"/>
        </w:rPr>
      </w:pPr>
      <w:r w:rsidRPr="004A0442">
        <w:rPr>
          <w:szCs w:val="22"/>
        </w:rPr>
        <w:t>While the Work Orders System has basic functionality and usability with all roles</w:t>
      </w:r>
      <w:r w:rsidR="5A0A93E9" w:rsidRPr="004A0442">
        <w:rPr>
          <w:szCs w:val="22"/>
        </w:rPr>
        <w:t>,</w:t>
      </w:r>
      <w:r w:rsidRPr="004A0442">
        <w:rPr>
          <w:szCs w:val="22"/>
        </w:rPr>
        <w:t xml:space="preserve"> data connection</w:t>
      </w:r>
      <w:r w:rsidR="06BB33A0" w:rsidRPr="004A0442">
        <w:rPr>
          <w:szCs w:val="22"/>
        </w:rPr>
        <w:t>,</w:t>
      </w:r>
      <w:r w:rsidRPr="004A0442">
        <w:rPr>
          <w:szCs w:val="22"/>
        </w:rPr>
        <w:t xml:space="preserve"> and incident creation. </w:t>
      </w:r>
      <w:r w:rsidR="07895D69" w:rsidRPr="004A0442">
        <w:rPr>
          <w:szCs w:val="22"/>
        </w:rPr>
        <w:t xml:space="preserve">There still exist potential improvements that can be </w:t>
      </w:r>
      <w:r w:rsidR="462E429A" w:rsidRPr="004A0442">
        <w:rPr>
          <w:szCs w:val="22"/>
        </w:rPr>
        <w:t>made</w:t>
      </w:r>
      <w:r w:rsidR="07895D69" w:rsidRPr="004A0442">
        <w:rPr>
          <w:szCs w:val="22"/>
        </w:rPr>
        <w:t xml:space="preserve"> to the program to improve the </w:t>
      </w:r>
      <w:r w:rsidR="66DBD001" w:rsidRPr="004A0442">
        <w:rPr>
          <w:szCs w:val="22"/>
        </w:rPr>
        <w:t>effectiveness</w:t>
      </w:r>
      <w:r w:rsidR="07895D69" w:rsidRPr="004A0442">
        <w:rPr>
          <w:szCs w:val="22"/>
        </w:rPr>
        <w:t xml:space="preserve"> and speed at which data can be loaded and Users can interact with the pr</w:t>
      </w:r>
      <w:r w:rsidR="662404FD" w:rsidRPr="004A0442">
        <w:rPr>
          <w:szCs w:val="22"/>
        </w:rPr>
        <w:t xml:space="preserve">ogram. </w:t>
      </w:r>
    </w:p>
    <w:p w14:paraId="63DC5372" w14:textId="61201F90" w:rsidR="30F244B0" w:rsidRPr="004A0442" w:rsidRDefault="30F244B0" w:rsidP="00037679">
      <w:pPr>
        <w:pStyle w:val="ListParagraph"/>
        <w:numPr>
          <w:ilvl w:val="0"/>
          <w:numId w:val="11"/>
        </w:numPr>
        <w:spacing w:before="200" w:after="200"/>
        <w:rPr>
          <w:sz w:val="20"/>
        </w:rPr>
      </w:pPr>
      <w:r w:rsidRPr="004A0442">
        <w:rPr>
          <w:sz w:val="20"/>
        </w:rPr>
        <w:t xml:space="preserve">Automatic Data Connection – As it stands data can only be connected by admins and managers by hand, and only a single building at a time. </w:t>
      </w:r>
      <w:r w:rsidR="4A260E10" w:rsidRPr="004A0442">
        <w:rPr>
          <w:sz w:val="20"/>
        </w:rPr>
        <w:t xml:space="preserve">If connections </w:t>
      </w:r>
      <w:r w:rsidR="6F5AECF4" w:rsidRPr="004A0442">
        <w:rPr>
          <w:sz w:val="20"/>
        </w:rPr>
        <w:t xml:space="preserve">can be made </w:t>
      </w:r>
      <w:r w:rsidR="75F95A15" w:rsidRPr="004A0442">
        <w:rPr>
          <w:sz w:val="20"/>
        </w:rPr>
        <w:t xml:space="preserve">via an uploaded </w:t>
      </w:r>
      <w:r w:rsidR="0CED3110" w:rsidRPr="004A0442">
        <w:rPr>
          <w:sz w:val="20"/>
        </w:rPr>
        <w:t xml:space="preserve">excel </w:t>
      </w:r>
      <w:r w:rsidR="75F95A15" w:rsidRPr="004A0442">
        <w:rPr>
          <w:sz w:val="20"/>
        </w:rPr>
        <w:t xml:space="preserve">file, that would improve the </w:t>
      </w:r>
      <w:r w:rsidR="73B237A5" w:rsidRPr="004A0442">
        <w:rPr>
          <w:sz w:val="20"/>
        </w:rPr>
        <w:t xml:space="preserve">effectiveness of the </w:t>
      </w:r>
      <w:r w:rsidR="00D4320B" w:rsidRPr="004A0442">
        <w:rPr>
          <w:sz w:val="20"/>
        </w:rPr>
        <w:t>program.</w:t>
      </w:r>
    </w:p>
    <w:p w14:paraId="3CD6807B" w14:textId="71B5EBE0" w:rsidR="455CF328" w:rsidRPr="004A0442" w:rsidRDefault="455CF328" w:rsidP="00037679">
      <w:pPr>
        <w:pStyle w:val="ListParagraph"/>
        <w:numPr>
          <w:ilvl w:val="0"/>
          <w:numId w:val="11"/>
        </w:numPr>
        <w:spacing w:before="200" w:after="200"/>
        <w:rPr>
          <w:sz w:val="20"/>
        </w:rPr>
      </w:pPr>
      <w:r w:rsidRPr="004A0442">
        <w:rPr>
          <w:sz w:val="20"/>
        </w:rPr>
        <w:t xml:space="preserve">Infinite Login Attempts – Any </w:t>
      </w:r>
      <w:r w:rsidR="0401D85A" w:rsidRPr="004A0442">
        <w:rPr>
          <w:sz w:val="20"/>
        </w:rPr>
        <w:t>person</w:t>
      </w:r>
      <w:r w:rsidRPr="004A0442">
        <w:rPr>
          <w:sz w:val="20"/>
        </w:rPr>
        <w:t xml:space="preserve"> </w:t>
      </w:r>
      <w:r w:rsidR="2A41EF68" w:rsidRPr="004A0442">
        <w:rPr>
          <w:sz w:val="20"/>
        </w:rPr>
        <w:t>can</w:t>
      </w:r>
      <w:r w:rsidRPr="004A0442">
        <w:rPr>
          <w:sz w:val="20"/>
        </w:rPr>
        <w:t xml:space="preserve"> attempt </w:t>
      </w:r>
      <w:r w:rsidR="02EC191F" w:rsidRPr="004A0442">
        <w:rPr>
          <w:sz w:val="20"/>
        </w:rPr>
        <w:t xml:space="preserve">any number of times </w:t>
      </w:r>
      <w:r w:rsidRPr="004A0442">
        <w:rPr>
          <w:sz w:val="20"/>
        </w:rPr>
        <w:t xml:space="preserve">to login to the program, leaving a security risk </w:t>
      </w:r>
      <w:r w:rsidR="43CA6755" w:rsidRPr="004A0442">
        <w:rPr>
          <w:sz w:val="20"/>
        </w:rPr>
        <w:t>within the program</w:t>
      </w:r>
      <w:r w:rsidR="2FF72C81" w:rsidRPr="004A0442">
        <w:rPr>
          <w:sz w:val="20"/>
        </w:rPr>
        <w:t xml:space="preserve"> and to user or incident data</w:t>
      </w:r>
      <w:r w:rsidR="43CA6755" w:rsidRPr="004A0442">
        <w:rPr>
          <w:sz w:val="20"/>
        </w:rPr>
        <w:t>.</w:t>
      </w:r>
    </w:p>
    <w:p w14:paraId="6DCEBFCA" w14:textId="6E0F5211" w:rsidR="2EB63CA4" w:rsidRPr="004A0442" w:rsidRDefault="678BF212" w:rsidP="00037679">
      <w:pPr>
        <w:pStyle w:val="ListParagraph"/>
        <w:numPr>
          <w:ilvl w:val="0"/>
          <w:numId w:val="11"/>
        </w:numPr>
        <w:spacing w:before="200" w:after="200"/>
        <w:rPr>
          <w:sz w:val="20"/>
        </w:rPr>
      </w:pPr>
      <w:r w:rsidRPr="004A0442">
        <w:rPr>
          <w:sz w:val="20"/>
        </w:rPr>
        <w:t xml:space="preserve">Form Resubmissions – Throughout the program there are </w:t>
      </w:r>
      <w:r w:rsidR="00BA5BAD" w:rsidRPr="004A0442">
        <w:rPr>
          <w:sz w:val="20"/>
        </w:rPr>
        <w:t>several</w:t>
      </w:r>
      <w:r w:rsidRPr="004A0442">
        <w:rPr>
          <w:sz w:val="20"/>
        </w:rPr>
        <w:t xml:space="preserve"> back buttons, which are meant to take the user to the previous page they were on. However, if the current page has a form in which to submit (I.e</w:t>
      </w:r>
      <w:r w:rsidR="0AA21CE1" w:rsidRPr="004A0442">
        <w:rPr>
          <w:sz w:val="20"/>
        </w:rPr>
        <w:t>.,</w:t>
      </w:r>
      <w:r w:rsidRPr="004A0442">
        <w:rPr>
          <w:sz w:val="20"/>
        </w:rPr>
        <w:t xml:space="preserve"> the incident reporting page) </w:t>
      </w:r>
      <w:r w:rsidR="6E8448A4" w:rsidRPr="004A0442">
        <w:rPr>
          <w:sz w:val="20"/>
        </w:rPr>
        <w:t xml:space="preserve">they will be taken to a </w:t>
      </w:r>
      <w:r w:rsidR="53A82FFD" w:rsidRPr="004A0442">
        <w:rPr>
          <w:sz w:val="20"/>
        </w:rPr>
        <w:t xml:space="preserve">page which appears to be an error. The main issue with this is that it is not consistent, so learning what makes the page </w:t>
      </w:r>
      <w:r w:rsidR="34E2BE09" w:rsidRPr="004A0442">
        <w:rPr>
          <w:sz w:val="20"/>
        </w:rPr>
        <w:t xml:space="preserve">appear </w:t>
      </w:r>
      <w:r w:rsidR="5AA435CF" w:rsidRPr="004A0442">
        <w:rPr>
          <w:sz w:val="20"/>
        </w:rPr>
        <w:t>w</w:t>
      </w:r>
      <w:r w:rsidR="201E0C5D" w:rsidRPr="004A0442">
        <w:rPr>
          <w:sz w:val="20"/>
        </w:rPr>
        <w:t xml:space="preserve">ould be the first step. </w:t>
      </w:r>
    </w:p>
    <w:p w14:paraId="345F77B7" w14:textId="6029ECB6" w:rsidR="201E0C5D" w:rsidRPr="004A0442" w:rsidRDefault="201E0C5D" w:rsidP="00037679">
      <w:pPr>
        <w:pStyle w:val="ListParagraph"/>
        <w:numPr>
          <w:ilvl w:val="0"/>
          <w:numId w:val="11"/>
        </w:numPr>
        <w:spacing w:before="200" w:after="200"/>
        <w:rPr>
          <w:sz w:val="20"/>
        </w:rPr>
      </w:pPr>
      <w:r w:rsidRPr="004A0442">
        <w:rPr>
          <w:sz w:val="20"/>
        </w:rPr>
        <w:t xml:space="preserve">GUI inconsistency – This is a non-functional issue as it stands, but a more consistent GUI </w:t>
      </w:r>
      <w:r w:rsidR="4AFAFFD1" w:rsidRPr="004A0442">
        <w:rPr>
          <w:sz w:val="20"/>
        </w:rPr>
        <w:t>or an improved GUI (such as making the options available to the roles a side bar, rather than a set of buttons on a landing page)</w:t>
      </w:r>
    </w:p>
    <w:p w14:paraId="4EB6253C" w14:textId="13ED4F66" w:rsidR="2ECE23A2" w:rsidRPr="004A0442" w:rsidRDefault="2ECE23A2" w:rsidP="00037679">
      <w:pPr>
        <w:pStyle w:val="ListParagraph"/>
        <w:numPr>
          <w:ilvl w:val="0"/>
          <w:numId w:val="11"/>
        </w:numPr>
        <w:spacing w:before="200" w:after="200"/>
        <w:rPr>
          <w:sz w:val="20"/>
        </w:rPr>
      </w:pPr>
      <w:r w:rsidRPr="004A0442">
        <w:rPr>
          <w:sz w:val="20"/>
        </w:rPr>
        <w:t xml:space="preserve">Updates on Incidents – While updating an incident, </w:t>
      </w:r>
      <w:r w:rsidR="391419C0" w:rsidRPr="004A0442">
        <w:rPr>
          <w:sz w:val="20"/>
        </w:rPr>
        <w:t xml:space="preserve">only a single incident can be stored at a time, and there is no timestamp on the incident, so a user has no idea when or what number update the technician is on to properly track their </w:t>
      </w:r>
      <w:r w:rsidR="6B73E5A8" w:rsidRPr="004A0442">
        <w:rPr>
          <w:sz w:val="20"/>
        </w:rPr>
        <w:t>incident</w:t>
      </w:r>
      <w:r w:rsidR="391419C0" w:rsidRPr="004A0442">
        <w:rPr>
          <w:sz w:val="20"/>
        </w:rPr>
        <w:t xml:space="preserve">. </w:t>
      </w:r>
    </w:p>
    <w:p w14:paraId="08A9616D" w14:textId="2CDDDC30" w:rsidR="5CA59584" w:rsidRPr="00AF1EFD" w:rsidRDefault="0647AA34" w:rsidP="004B17FC">
      <w:pPr>
        <w:jc w:val="center"/>
        <w:rPr>
          <w:b/>
          <w:color w:val="007A37"/>
          <w:sz w:val="28"/>
          <w:szCs w:val="28"/>
        </w:rPr>
      </w:pPr>
      <w:r w:rsidRPr="00AF1EFD">
        <w:rPr>
          <w:b/>
          <w:bCs/>
          <w:color w:val="007A37"/>
          <w:sz w:val="28"/>
          <w:szCs w:val="28"/>
        </w:rPr>
        <w:t>2.</w:t>
      </w:r>
      <w:r w:rsidR="1CCEC60A" w:rsidRPr="00AF1EFD">
        <w:rPr>
          <w:b/>
          <w:bCs/>
          <w:color w:val="007A37"/>
          <w:sz w:val="28"/>
          <w:szCs w:val="28"/>
        </w:rPr>
        <w:t xml:space="preserve"> Completion Status</w:t>
      </w:r>
    </w:p>
    <w:p w14:paraId="143754AE" w14:textId="5DAECAE6" w:rsidR="2BFCBE2C" w:rsidRPr="004A0442" w:rsidRDefault="2BFCBE2C" w:rsidP="0647AA34">
      <w:pPr>
        <w:rPr>
          <w:szCs w:val="22"/>
        </w:rPr>
      </w:pPr>
      <w:r w:rsidRPr="004A0442">
        <w:rPr>
          <w:szCs w:val="22"/>
        </w:rPr>
        <w:t xml:space="preserve">Completion Status: </w:t>
      </w:r>
      <w:r w:rsidR="4C31AF25" w:rsidRPr="004A0442">
        <w:rPr>
          <w:szCs w:val="22"/>
        </w:rPr>
        <w:t xml:space="preserve">Incomplete </w:t>
      </w:r>
    </w:p>
    <w:p w14:paraId="6581826A" w14:textId="1B46E3B5" w:rsidR="4C31AF25" w:rsidRPr="004A0442" w:rsidRDefault="4C31AF25" w:rsidP="0647AA34">
      <w:pPr>
        <w:rPr>
          <w:szCs w:val="22"/>
        </w:rPr>
      </w:pPr>
      <w:r w:rsidRPr="004A0442">
        <w:rPr>
          <w:szCs w:val="22"/>
        </w:rPr>
        <w:t>The system evaluation section will go into more detail with this Completion Status</w:t>
      </w:r>
    </w:p>
    <w:p w14:paraId="53F25F27" w14:textId="22D9563E" w:rsidR="0647AA34" w:rsidRPr="004A0442" w:rsidRDefault="0647AA34" w:rsidP="0647AA34">
      <w:pPr>
        <w:rPr>
          <w:szCs w:val="22"/>
        </w:rPr>
      </w:pPr>
    </w:p>
    <w:p w14:paraId="609E67D3" w14:textId="77E4D119" w:rsidR="7EC93525" w:rsidRPr="00AF1EFD" w:rsidRDefault="006127B7" w:rsidP="0647AA34">
      <w:pPr>
        <w:rPr>
          <w:b/>
          <w:bCs/>
          <w:color w:val="007A37"/>
          <w:sz w:val="32"/>
          <w:szCs w:val="32"/>
        </w:rPr>
      </w:pPr>
      <w:r>
        <w:rPr>
          <w:b/>
          <w:bCs/>
          <w:color w:val="007A37"/>
          <w:sz w:val="28"/>
          <w:szCs w:val="28"/>
        </w:rPr>
        <w:t xml:space="preserve">     </w:t>
      </w:r>
      <w:r w:rsidR="7EC93525" w:rsidRPr="00AF1EFD">
        <w:rPr>
          <w:b/>
          <w:bCs/>
          <w:color w:val="007A37"/>
          <w:sz w:val="28"/>
          <w:szCs w:val="28"/>
        </w:rPr>
        <w:t>2.1 System Evaluation</w:t>
      </w:r>
    </w:p>
    <w:p w14:paraId="46BB14D3" w14:textId="2AB0A46E" w:rsidR="171F8EFD" w:rsidRPr="004A0442" w:rsidRDefault="57BC0553" w:rsidP="4A69E322">
      <w:pPr>
        <w:ind w:firstLine="720"/>
      </w:pPr>
      <w:r>
        <w:t xml:space="preserve">While the program has the basics required for a Work Order System. </w:t>
      </w:r>
      <w:r w:rsidR="657B5B4A">
        <w:t xml:space="preserve">The program resembles more of a beta build of a more complex and advanced project, so we have decided to mark the project as </w:t>
      </w:r>
      <w:r w:rsidR="67ED4442">
        <w:t>incomplete</w:t>
      </w:r>
      <w:r w:rsidR="657B5B4A">
        <w:t xml:space="preserve"> at the end of this semester. </w:t>
      </w:r>
    </w:p>
    <w:p w14:paraId="428BC9AF" w14:textId="4CC1F5CC" w:rsidR="564796E3" w:rsidRPr="004A0442" w:rsidRDefault="657B5B4A" w:rsidP="4A69E322">
      <w:pPr>
        <w:ind w:firstLine="720"/>
      </w:pPr>
      <w:r>
        <w:t xml:space="preserve">This decision was reached </w:t>
      </w:r>
      <w:r w:rsidR="56D37E29">
        <w:t>because of the issues remaining in the program, while not critical to the running of the program, are important enough for our group to determin</w:t>
      </w:r>
      <w:r w:rsidR="49856705">
        <w:t xml:space="preserve">e </w:t>
      </w:r>
      <w:r w:rsidR="333976D2">
        <w:t xml:space="preserve">this project as incomplete. </w:t>
      </w:r>
    </w:p>
    <w:p w14:paraId="1E4CD464" w14:textId="043C701C" w:rsidR="359B96A2" w:rsidRPr="004A0442" w:rsidRDefault="45AAC7CF" w:rsidP="4A69E322">
      <w:pPr>
        <w:ind w:firstLine="720"/>
      </w:pPr>
      <w:r>
        <w:t>The primary issue we feel that is holding this project from being considered complete is that of the data connections and Excel file uploading; while both do work on their own, they are not working in tandem to connect the data between Buildings, Rooms, and Departments</w:t>
      </w:r>
      <w:r w:rsidR="675DCCCE">
        <w:t xml:space="preserve"> without being manually done by an Admin or Manage</w:t>
      </w:r>
      <w:r w:rsidR="2B6F959A">
        <w:t>r. Or the objects which get connected by launching the program and going to our main login page.</w:t>
      </w:r>
      <w:r w:rsidR="675DCCCE">
        <w:t xml:space="preserve"> </w:t>
      </w:r>
      <w:r>
        <w:t xml:space="preserve"> </w:t>
      </w:r>
    </w:p>
    <w:p w14:paraId="1BEF861C" w14:textId="6CF10EF0" w:rsidR="7AEEEF8E" w:rsidRPr="004A0442" w:rsidRDefault="7EE13209" w:rsidP="4A69E322">
      <w:pPr>
        <w:ind w:firstLine="720"/>
      </w:pPr>
      <w:r>
        <w:t>The rest of this section will be dedicated to showing off and explaining the contributions that were made to the project in this iteration, as well as showing the issues which remain open</w:t>
      </w:r>
      <w:r w:rsidR="6CCEE58E">
        <w:t xml:space="preserve">. Future work to be done will be explained in a later section. </w:t>
      </w:r>
    </w:p>
    <w:p w14:paraId="08EF3CBA" w14:textId="3FC80773" w:rsidR="7AEEEF8E" w:rsidRPr="00AF1EFD" w:rsidRDefault="7AEEEF8E" w:rsidP="0647AA34">
      <w:pPr>
        <w:rPr>
          <w:b/>
          <w:bCs/>
          <w:color w:val="007A37"/>
          <w:sz w:val="32"/>
          <w:szCs w:val="32"/>
        </w:rPr>
      </w:pPr>
      <w:r w:rsidRPr="00AF1EFD">
        <w:rPr>
          <w:b/>
          <w:bCs/>
          <w:color w:val="007A37"/>
          <w:sz w:val="28"/>
          <w:szCs w:val="28"/>
        </w:rPr>
        <w:t>2.1.1</w:t>
      </w:r>
      <w:r w:rsidR="32192317" w:rsidRPr="00AF1EFD">
        <w:rPr>
          <w:b/>
          <w:bCs/>
          <w:color w:val="007A37"/>
          <w:sz w:val="28"/>
          <w:szCs w:val="28"/>
        </w:rPr>
        <w:t xml:space="preserve"> Contributions</w:t>
      </w:r>
    </w:p>
    <w:p w14:paraId="2231C53F" w14:textId="7256D7D9" w:rsidR="4CEA1716" w:rsidRPr="004A0442" w:rsidRDefault="6948F946" w:rsidP="4A69E322">
      <w:pPr>
        <w:ind w:firstLine="720"/>
      </w:pPr>
      <w:r>
        <w:t xml:space="preserve">This section will be a compressive list of </w:t>
      </w:r>
      <w:r w:rsidR="3BF47C1B">
        <w:t>critical</w:t>
      </w:r>
      <w:r w:rsidR="4112B7E0">
        <w:t xml:space="preserve"> </w:t>
      </w:r>
      <w:r>
        <w:t xml:space="preserve">issues which were created and solved for the program within the context of this semester. The numbers stated here </w:t>
      </w:r>
      <w:r w:rsidR="3F6E9D0A">
        <w:t xml:space="preserve">correspond to the issue number on the </w:t>
      </w:r>
      <w:r w:rsidR="6A4921CD">
        <w:t>GitHub</w:t>
      </w:r>
      <w:r w:rsidR="3F6E9D0A">
        <w:t xml:space="preserve"> </w:t>
      </w:r>
      <w:r w:rsidR="35F72EA4">
        <w:t xml:space="preserve">issues page. </w:t>
      </w:r>
      <w:r w:rsidR="2A8D6DFB">
        <w:t xml:space="preserve">They are also given a short description to explain more than the issue name alone. </w:t>
      </w:r>
      <w:r w:rsidR="23945461">
        <w:t>(Most issue names are shorted for brevity’s sake)</w:t>
      </w:r>
    </w:p>
    <w:p w14:paraId="2462D5B2" w14:textId="305A11AE" w:rsidR="4C2B58EC" w:rsidRPr="004A0442" w:rsidRDefault="0873A814" w:rsidP="4A69E322">
      <w:pPr>
        <w:ind w:firstLine="720"/>
      </w:pPr>
      <w:r>
        <w:t xml:space="preserve">Issue #6: “Login Needs Connected to the DB [Database]” - </w:t>
      </w:r>
      <w:r w:rsidR="154F6308">
        <w:t>User information is stored from registration and used when logging in to confirm the correct user is logging in.</w:t>
      </w:r>
    </w:p>
    <w:p w14:paraId="0CAF7615" w14:textId="487A9FA6" w:rsidR="7113F044" w:rsidRPr="004A0442" w:rsidRDefault="39C4597F" w:rsidP="4A69E322">
      <w:pPr>
        <w:ind w:firstLine="720"/>
      </w:pPr>
      <w:r>
        <w:t xml:space="preserve">Issue #8: “Users can Put in a Workorder and then check on the status of the workorder and be informed via e-mail when the workorder is done.” - Users </w:t>
      </w:r>
      <w:r w:rsidR="121797A0">
        <w:t>can</w:t>
      </w:r>
      <w:r>
        <w:t xml:space="preserve"> submit an incident, then view all incidents that they have submitted</w:t>
      </w:r>
      <w:r w:rsidR="781D50A3">
        <w:t xml:space="preserve">. </w:t>
      </w:r>
    </w:p>
    <w:p w14:paraId="5AE29503" w14:textId="13A01BB2" w:rsidR="7F5A834E" w:rsidRPr="004A0442" w:rsidRDefault="5DB52F14" w:rsidP="4A69E322">
      <w:pPr>
        <w:ind w:firstLine="720"/>
      </w:pPr>
      <w:r>
        <w:t>Issue #10: “Need login for user, administrator, managers, and workers”</w:t>
      </w:r>
      <w:r w:rsidR="2A855951">
        <w:t xml:space="preserve"> - </w:t>
      </w:r>
      <w:r w:rsidR="2B16518B">
        <w:t>The roles are an integral part of the program, and their main uses and features are explained in their section above.</w:t>
      </w:r>
    </w:p>
    <w:p w14:paraId="3726CDE8" w14:textId="305AE3B9" w:rsidR="10E413FA" w:rsidRPr="004A0442" w:rsidRDefault="2B16518B" w:rsidP="4A69E322">
      <w:pPr>
        <w:ind w:firstLine="720"/>
      </w:pPr>
      <w:r>
        <w:t xml:space="preserve">Issue #11: “Spring Boot Project, POJO’s” - </w:t>
      </w:r>
      <w:r w:rsidR="3C5630F0">
        <w:t>This is simply referring to the fact this program was created in Java, with use of the Java Spring Boot to easily develop the project for use with we</w:t>
      </w:r>
      <w:r w:rsidR="3AE5444F">
        <w:t xml:space="preserve">b applications. </w:t>
      </w:r>
    </w:p>
    <w:p w14:paraId="6BDFD5E2" w14:textId="0FA357D9" w:rsidR="39B469DA" w:rsidRPr="004A0442" w:rsidRDefault="3AE5444F" w:rsidP="4A69E322">
      <w:pPr>
        <w:ind w:firstLine="720"/>
      </w:pPr>
      <w:r>
        <w:t xml:space="preserve">Issue </w:t>
      </w:r>
      <w:r w:rsidR="517ED270">
        <w:t xml:space="preserve">#55: “Options should be loaded from a database and shown through </w:t>
      </w:r>
      <w:proofErr w:type="spellStart"/>
      <w:r w:rsidR="517ED270">
        <w:t>Thymeleaf</w:t>
      </w:r>
      <w:proofErr w:type="spellEnd"/>
      <w:r w:rsidR="517ED270">
        <w:t xml:space="preserve">” - </w:t>
      </w:r>
      <w:r w:rsidR="424BF494">
        <w:t xml:space="preserve">This is the basis for most dropdown menus in the project, using HTML </w:t>
      </w:r>
      <w:proofErr w:type="spellStart"/>
      <w:r w:rsidR="424BF494">
        <w:t>Thymeleaf</w:t>
      </w:r>
      <w:proofErr w:type="spellEnd"/>
      <w:r w:rsidR="424BF494">
        <w:t xml:space="preserve"> in </w:t>
      </w:r>
      <w:r w:rsidR="084C73B1">
        <w:t>conjunction</w:t>
      </w:r>
      <w:r w:rsidR="424BF494">
        <w:t xml:space="preserve"> with JavaScript </w:t>
      </w:r>
      <w:r w:rsidR="541531E4">
        <w:t>to populate dropdowns with database information.</w:t>
      </w:r>
    </w:p>
    <w:p w14:paraId="54434DB8" w14:textId="2C8BAF48" w:rsidR="740D40F8" w:rsidRPr="004A0442" w:rsidRDefault="541531E4" w:rsidP="4A69E322">
      <w:pPr>
        <w:ind w:firstLine="720"/>
      </w:pPr>
      <w:r>
        <w:t>Issue #74: “Give Technicians the ability to self-assign and complete incidents</w:t>
      </w:r>
      <w:r w:rsidR="4018E683">
        <w:t>”</w:t>
      </w:r>
      <w:r w:rsidR="1C4AD4C5">
        <w:t xml:space="preserve"> (</w:t>
      </w:r>
      <w:r w:rsidR="396A3A0F">
        <w:t>Abbreviated</w:t>
      </w:r>
      <w:r w:rsidR="1C4AD4C5">
        <w:t>)</w:t>
      </w:r>
      <w:r w:rsidR="4018E683">
        <w:t xml:space="preserve"> -</w:t>
      </w:r>
      <w:r w:rsidR="35C5A48A">
        <w:t xml:space="preserve"> </w:t>
      </w:r>
      <w:r w:rsidR="7462620F">
        <w:t xml:space="preserve">Since technicians are the main working class, they need to ability to be connected to and close incidents, so that any incident reported can be solved. </w:t>
      </w:r>
    </w:p>
    <w:p w14:paraId="03F1E883" w14:textId="76C66496" w:rsidR="1FEA1770" w:rsidRPr="004A0442" w:rsidRDefault="7462620F" w:rsidP="4A69E322">
      <w:pPr>
        <w:ind w:firstLine="720"/>
      </w:pPr>
      <w:r>
        <w:t>Issue #75: “Admin have a user list to update, edit, reassign roles and delete users”</w:t>
      </w:r>
      <w:r w:rsidR="49D29AFF">
        <w:t xml:space="preserve"> - Admin can control the information within users, or delete their account. </w:t>
      </w:r>
    </w:p>
    <w:p w14:paraId="23191928" w14:textId="19589366" w:rsidR="71436AA6" w:rsidRPr="004A0442" w:rsidRDefault="49D29AFF" w:rsidP="4A69E322">
      <w:pPr>
        <w:ind w:firstLine="720"/>
      </w:pPr>
      <w:r>
        <w:t xml:space="preserve">Issue #102: “Manager role who can control incidents” - Much like how admin control user information, the added Manager role is able to control incident information, as well as making new ones. </w:t>
      </w:r>
    </w:p>
    <w:p w14:paraId="4F448C2D" w14:textId="30BE2D9D" w:rsidR="71436AA6" w:rsidRPr="004A0442" w:rsidRDefault="49D29AFF" w:rsidP="4A69E322">
      <w:pPr>
        <w:ind w:firstLine="720"/>
      </w:pPr>
      <w:r>
        <w:t xml:space="preserve">Issue #120: “Excel data uploading” - </w:t>
      </w:r>
      <w:r w:rsidR="7E282470">
        <w:t xml:space="preserve">Excel data should be the main method in which data is being added and connected within the system, </w:t>
      </w:r>
      <w:r w:rsidR="7D28ADFD">
        <w:t xml:space="preserve">as the program relies on the information within the database to work properly and fully. </w:t>
      </w:r>
    </w:p>
    <w:p w14:paraId="65CBE260" w14:textId="1784E460" w:rsidR="32192317" w:rsidRPr="00AF1EFD" w:rsidRDefault="32192317" w:rsidP="0647AA34">
      <w:pPr>
        <w:rPr>
          <w:b/>
          <w:bCs/>
          <w:color w:val="007A37"/>
          <w:sz w:val="32"/>
          <w:szCs w:val="32"/>
        </w:rPr>
      </w:pPr>
      <w:r w:rsidRPr="00AF1EFD">
        <w:rPr>
          <w:b/>
          <w:bCs/>
          <w:color w:val="007A37"/>
          <w:sz w:val="28"/>
          <w:szCs w:val="28"/>
        </w:rPr>
        <w:t>2.1.2. Remaining Open Issues</w:t>
      </w:r>
    </w:p>
    <w:p w14:paraId="17F69A2A" w14:textId="46BFE187" w:rsidR="18E967FA" w:rsidRPr="004A0442" w:rsidRDefault="12656301" w:rsidP="4A69E322">
      <w:pPr>
        <w:ind w:firstLine="720"/>
      </w:pPr>
      <w:r>
        <w:t>While these issues are still open, they are not critical, and are here for documenting the remaining aspects of the project, any future issues and potential fixes are covered in their own section</w:t>
      </w:r>
      <w:r w:rsidR="696C686D">
        <w:t xml:space="preserve"> or within the evaluation manual</w:t>
      </w:r>
      <w:r>
        <w:t xml:space="preserve">. </w:t>
      </w:r>
    </w:p>
    <w:p w14:paraId="29242579" w14:textId="6B9C8297" w:rsidR="46E1F7BD" w:rsidRPr="004A0442" w:rsidRDefault="00465180" w:rsidP="4A69E322">
      <w:pPr>
        <w:ind w:firstLine="720"/>
      </w:pPr>
      <w:r>
        <w:t xml:space="preserve">Issue #73: “More information on FAQ pages” - Since a basic issue system was the basis for this program, we had added a list of FAQ pages which then lead to a report form if they require more </w:t>
      </w:r>
      <w:r w:rsidR="2091820D">
        <w:t>assistance. The information on these pages' ranges from little to nothing, and more would mean less trivial incidents for technicians to work on.</w:t>
      </w:r>
    </w:p>
    <w:p w14:paraId="785F87D7" w14:textId="0F0A2788" w:rsidR="006F2043" w:rsidRDefault="2091820D" w:rsidP="006F2043">
      <w:pPr>
        <w:ind w:firstLine="720"/>
      </w:pPr>
      <w:r>
        <w:t>Issue #69: “</w:t>
      </w:r>
      <w:r w:rsidR="42FE3560">
        <w:t xml:space="preserve">Upload UML diagrams such as the use case diagram, and documentation updates” - while UML diagrams are included with the project, there is always more information to add to other documents, </w:t>
      </w:r>
      <w:r w:rsidR="134509C3">
        <w:t xml:space="preserve">especially as more features get added. </w:t>
      </w:r>
    </w:p>
    <w:p w14:paraId="4866F652" w14:textId="77777777" w:rsidR="006F2043" w:rsidRDefault="006F2043" w:rsidP="006F2043">
      <w:pPr>
        <w:ind w:firstLine="720"/>
      </w:pPr>
    </w:p>
    <w:p w14:paraId="12374786" w14:textId="77777777" w:rsidR="7F20468A" w:rsidRPr="004A0442" w:rsidRDefault="7F20468A" w:rsidP="4A69E322">
      <w:pPr>
        <w:ind w:firstLine="720"/>
      </w:pPr>
    </w:p>
    <w:p w14:paraId="17BA3D70" w14:textId="54588B23" w:rsidR="0647AA34" w:rsidRPr="00AF1EFD" w:rsidRDefault="0647AA34" w:rsidP="005C4854">
      <w:pPr>
        <w:jc w:val="center"/>
        <w:rPr>
          <w:b/>
          <w:bCs/>
          <w:color w:val="007A37"/>
          <w:szCs w:val="22"/>
        </w:rPr>
      </w:pPr>
      <w:r w:rsidRPr="00AF1EFD">
        <w:rPr>
          <w:b/>
          <w:bCs/>
          <w:color w:val="007A37"/>
          <w:sz w:val="28"/>
          <w:szCs w:val="28"/>
        </w:rPr>
        <w:t xml:space="preserve">3. </w:t>
      </w:r>
      <w:r w:rsidR="79604E49" w:rsidRPr="00AF1EFD">
        <w:rPr>
          <w:b/>
          <w:bCs/>
          <w:color w:val="007A37"/>
          <w:sz w:val="28"/>
          <w:szCs w:val="28"/>
        </w:rPr>
        <w:t xml:space="preserve"> System Requirements</w:t>
      </w:r>
    </w:p>
    <w:p w14:paraId="2E0E1B76" w14:textId="52F72505" w:rsidR="084AA0EC" w:rsidRPr="004A0442" w:rsidRDefault="084AA0EC" w:rsidP="0647AA34">
      <w:pPr>
        <w:spacing w:line="259" w:lineRule="auto"/>
        <w:ind w:firstLine="720"/>
        <w:rPr>
          <w:szCs w:val="22"/>
        </w:rPr>
      </w:pPr>
      <w:r w:rsidRPr="004A0442">
        <w:rPr>
          <w:szCs w:val="22"/>
        </w:rPr>
        <w:t>Our project's purpose is to create an incident reporting application that allows users to report when and where they have various issues that they need assistance with. The variety of issues can be e-mailing issues, general technical issues, hardware problems, and other things of this nature. Our software should be able to allow a user to login, report their issue, check the issue status, and receive a response when it is done via e-mail. When a user is filling out a report it should request the building, department, and room number where it may have occurred, and any additional information on this specific incident. Users can do this primarily by using various ‘fill in the box’ and drop-down style menus to make it an easy and understandable process. Once an incident report is requested, the user should receive an e-mail confirming that their request went through specifically when it is submitted and receive an additional e-mail when it is marked as finished. They also can obtain additional e-mails as the process is being undergone in the event of being asked for more information.</w:t>
      </w:r>
    </w:p>
    <w:p w14:paraId="312A76CF" w14:textId="43DE8FFB" w:rsidR="084AA0EC" w:rsidRPr="004A0442" w:rsidRDefault="076D88B7" w:rsidP="0647AA34">
      <w:pPr>
        <w:spacing w:line="259" w:lineRule="auto"/>
        <w:ind w:firstLine="720"/>
      </w:pPr>
      <w:r>
        <w:t>The project will have an SQL database that stores the information of users, roles, incident reports, and location info within the database. It will have to separate incidents based on the type of incident and severity of the issue occurring. We will have our application have a general login page where admins, managers, technicians, and normal users will all login at the same central portal, and based on the verification they have been given when registered into the database they will have access to different information. A user should only be able to file incidents, check currently open ongoing incidents they filed or might have been cc’d in, and lastly, they will be able to see past incidents they requested. A technician should have the ability to look at all incidents that have been assigned to them as well as the ones that haven’t been assigned yet. Technicians can change the status of an incident to active and closed, update an incident, and</w:t>
      </w:r>
      <w:r w:rsidR="07E69E24">
        <w:t xml:space="preserve"> </w:t>
      </w:r>
      <w:r>
        <w:t xml:space="preserve">assign currently unassigned incidents to themselves. A manager would be able to see a layer deeper with the ability to look at all the incidents with the ability to close them, assign technicians to work on these issues, and the ability to upload location data through excel and the ability to manually add, edit, or delete. An admin should only be able to manage users, whether </w:t>
      </w:r>
      <w:r w:rsidR="1E8C61DC">
        <w:t>it's</w:t>
      </w:r>
      <w:r>
        <w:t xml:space="preserve"> deleting, freezing, or registering new users and assign them any role, be that normal user, admin, technician, or a manager. Every user, technician, and Manager should be able to file incidents.</w:t>
      </w:r>
    </w:p>
    <w:p w14:paraId="2B53A150" w14:textId="77777777" w:rsidR="006F2043" w:rsidRDefault="084AA0EC" w:rsidP="006F2043">
      <w:pPr>
        <w:spacing w:line="257" w:lineRule="auto"/>
        <w:ind w:firstLine="720"/>
        <w:rPr>
          <w:szCs w:val="22"/>
        </w:rPr>
      </w:pPr>
      <w:r w:rsidRPr="004A0442">
        <w:rPr>
          <w:szCs w:val="22"/>
        </w:rPr>
        <w:t xml:space="preserve">The program will likely consist mostly of configuring various HTML files to work with our backend Java via the Controller java file since it seems like we will need a variety of HTML pages to cover the range of issues, and page needs for having a well-built and easy to use application for our users. It will have a lot of the work going on inside of the MySQL database and the various tables we will need to make and create as well as connecting the HTML to work with the Java code in a fluid manner that allows for our application to work in a secure, efficient manner. The Java side of this project will primarily make use of Maven and Spring Boot libraries to interact with both the HTML files, and the </w:t>
      </w:r>
      <w:proofErr w:type="spellStart"/>
      <w:r w:rsidRPr="004A0442">
        <w:rPr>
          <w:szCs w:val="22"/>
        </w:rPr>
        <w:t>mySQl</w:t>
      </w:r>
      <w:proofErr w:type="spellEnd"/>
      <w:r w:rsidRPr="004A0442">
        <w:rPr>
          <w:szCs w:val="22"/>
        </w:rPr>
        <w:t xml:space="preserve"> database that our information will be stored with.</w:t>
      </w:r>
    </w:p>
    <w:p w14:paraId="0140E778" w14:textId="77777777" w:rsidR="006F2043" w:rsidRDefault="006F2043" w:rsidP="006F2043">
      <w:pPr>
        <w:spacing w:line="257" w:lineRule="auto"/>
        <w:rPr>
          <w:b/>
          <w:bCs/>
          <w:szCs w:val="22"/>
        </w:rPr>
      </w:pPr>
    </w:p>
    <w:p w14:paraId="4513BAAA" w14:textId="04C0811D" w:rsidR="006F2043" w:rsidRPr="006F2043" w:rsidRDefault="006F2043" w:rsidP="006F2043">
      <w:pPr>
        <w:spacing w:line="259" w:lineRule="auto"/>
        <w:rPr>
          <w:b/>
          <w:bCs/>
          <w:color w:val="007A37"/>
          <w:sz w:val="28"/>
          <w:szCs w:val="28"/>
        </w:rPr>
      </w:pPr>
      <w:r>
        <w:rPr>
          <w:b/>
          <w:bCs/>
          <w:color w:val="007A37"/>
          <w:sz w:val="28"/>
          <w:szCs w:val="28"/>
        </w:rPr>
        <w:t xml:space="preserve">     3</w:t>
      </w:r>
      <w:r w:rsidRPr="00AF1EFD">
        <w:rPr>
          <w:b/>
          <w:bCs/>
          <w:color w:val="007A37"/>
          <w:sz w:val="28"/>
          <w:szCs w:val="28"/>
        </w:rPr>
        <w:t>.</w:t>
      </w:r>
      <w:r>
        <w:rPr>
          <w:b/>
          <w:bCs/>
          <w:color w:val="007A37"/>
          <w:sz w:val="28"/>
          <w:szCs w:val="28"/>
        </w:rPr>
        <w:t>1</w:t>
      </w:r>
      <w:r w:rsidRPr="00AF1EFD">
        <w:rPr>
          <w:b/>
          <w:bCs/>
          <w:color w:val="007A37"/>
          <w:sz w:val="28"/>
          <w:szCs w:val="28"/>
        </w:rPr>
        <w:t xml:space="preserve">. </w:t>
      </w:r>
      <w:r>
        <w:rPr>
          <w:b/>
          <w:bCs/>
          <w:color w:val="007A37"/>
          <w:sz w:val="28"/>
          <w:szCs w:val="28"/>
        </w:rPr>
        <w:t>Hardware Requirements</w:t>
      </w:r>
    </w:p>
    <w:p w14:paraId="2393D34B" w14:textId="31FCAA08" w:rsidR="143A6985" w:rsidRPr="006F2043" w:rsidRDefault="143A6985" w:rsidP="006F2043">
      <w:pPr>
        <w:spacing w:line="257" w:lineRule="auto"/>
        <w:rPr>
          <w:szCs w:val="22"/>
        </w:rPr>
      </w:pPr>
      <w:r w:rsidRPr="004A0442">
        <w:rPr>
          <w:b/>
          <w:bCs/>
          <w:szCs w:val="22"/>
        </w:rPr>
        <w:t>Hardware –</w:t>
      </w:r>
      <w:r w:rsidRPr="004A0442">
        <w:rPr>
          <w:b/>
          <w:bCs/>
          <w:sz w:val="28"/>
          <w:szCs w:val="28"/>
        </w:rPr>
        <w:t xml:space="preserve"> </w:t>
      </w:r>
      <w:r w:rsidRPr="004A0442">
        <w:rPr>
          <w:szCs w:val="22"/>
        </w:rPr>
        <w:t>Most if not all modern-day computers could run our program since it is not very intensive.</w:t>
      </w:r>
    </w:p>
    <w:p w14:paraId="0F75982F" w14:textId="4071C120" w:rsidR="143A6985" w:rsidRPr="004A0442" w:rsidRDefault="143A6985" w:rsidP="00037679">
      <w:pPr>
        <w:pStyle w:val="ListParagraph"/>
        <w:numPr>
          <w:ilvl w:val="0"/>
          <w:numId w:val="9"/>
        </w:numPr>
        <w:spacing w:line="257" w:lineRule="auto"/>
        <w:rPr>
          <w:sz w:val="20"/>
        </w:rPr>
      </w:pPr>
      <w:r w:rsidRPr="004A0442">
        <w:rPr>
          <w:sz w:val="20"/>
        </w:rPr>
        <w:t>Must needed hardware specs.</w:t>
      </w:r>
    </w:p>
    <w:p w14:paraId="6D5D88B3" w14:textId="3F2C3AFC" w:rsidR="143A6985" w:rsidRPr="004A0442" w:rsidRDefault="143A6985" w:rsidP="00037679">
      <w:pPr>
        <w:pStyle w:val="ListParagraph"/>
        <w:numPr>
          <w:ilvl w:val="1"/>
          <w:numId w:val="9"/>
        </w:numPr>
        <w:spacing w:line="257" w:lineRule="auto"/>
        <w:rPr>
          <w:sz w:val="20"/>
        </w:rPr>
      </w:pPr>
      <w:r w:rsidRPr="004A0442">
        <w:rPr>
          <w:sz w:val="20"/>
        </w:rPr>
        <w:t>At least 2 GB ram (while running eclipse uses about 1 GB)</w:t>
      </w:r>
    </w:p>
    <w:p w14:paraId="5FDB3993" w14:textId="0D68677A" w:rsidR="143A6985" w:rsidRPr="004A0442" w:rsidRDefault="143A6985" w:rsidP="00037679">
      <w:pPr>
        <w:pStyle w:val="ListParagraph"/>
        <w:numPr>
          <w:ilvl w:val="1"/>
          <w:numId w:val="9"/>
        </w:numPr>
        <w:spacing w:line="257" w:lineRule="auto"/>
        <w:rPr>
          <w:sz w:val="20"/>
        </w:rPr>
      </w:pPr>
      <w:r w:rsidRPr="004A0442">
        <w:rPr>
          <w:sz w:val="20"/>
        </w:rPr>
        <w:t>Windows 10 or higher.</w:t>
      </w:r>
    </w:p>
    <w:p w14:paraId="239519D2" w14:textId="4BA60507" w:rsidR="143A6985" w:rsidRPr="004A0442" w:rsidRDefault="03C4584E" w:rsidP="4A69E322">
      <w:pPr>
        <w:pStyle w:val="ListParagraph"/>
        <w:numPr>
          <w:ilvl w:val="1"/>
          <w:numId w:val="9"/>
        </w:numPr>
        <w:spacing w:line="257" w:lineRule="auto"/>
        <w:rPr>
          <w:sz w:val="20"/>
        </w:rPr>
      </w:pPr>
      <w:r w:rsidRPr="4A69E322">
        <w:rPr>
          <w:sz w:val="20"/>
        </w:rPr>
        <w:t>150Mb free on hard drive. (</w:t>
      </w:r>
      <w:r w:rsidR="006127B7" w:rsidRPr="4A69E322">
        <w:rPr>
          <w:sz w:val="20"/>
        </w:rPr>
        <w:t>Eclipse</w:t>
      </w:r>
      <w:r w:rsidRPr="4A69E322">
        <w:rPr>
          <w:sz w:val="20"/>
        </w:rPr>
        <w:t xml:space="preserve"> alone)</w:t>
      </w:r>
    </w:p>
    <w:p w14:paraId="1C000B87" w14:textId="2470BB59" w:rsidR="4505184A" w:rsidRDefault="4505184A" w:rsidP="4A69E322">
      <w:pPr>
        <w:pStyle w:val="ListParagraph"/>
        <w:numPr>
          <w:ilvl w:val="1"/>
          <w:numId w:val="9"/>
        </w:numPr>
        <w:spacing w:line="257" w:lineRule="auto"/>
        <w:rPr>
          <w:sz w:val="20"/>
        </w:rPr>
      </w:pPr>
      <w:r w:rsidRPr="4A69E322">
        <w:rPr>
          <w:sz w:val="20"/>
        </w:rPr>
        <w:t xml:space="preserve">A valid Gmail account. </w:t>
      </w:r>
    </w:p>
    <w:p w14:paraId="74F6EA6A" w14:textId="4831AC8E" w:rsidR="006F2043" w:rsidRPr="006F2043" w:rsidRDefault="006F2043" w:rsidP="006F2043">
      <w:pPr>
        <w:spacing w:line="259" w:lineRule="auto"/>
        <w:rPr>
          <w:b/>
          <w:bCs/>
          <w:color w:val="007A37"/>
          <w:sz w:val="28"/>
          <w:szCs w:val="28"/>
        </w:rPr>
      </w:pPr>
      <w:r>
        <w:rPr>
          <w:b/>
          <w:bCs/>
          <w:color w:val="007A37"/>
          <w:sz w:val="28"/>
          <w:szCs w:val="28"/>
        </w:rPr>
        <w:t xml:space="preserve">     </w:t>
      </w:r>
      <w:r w:rsidRPr="006F2043">
        <w:rPr>
          <w:b/>
          <w:bCs/>
          <w:color w:val="007A37"/>
          <w:sz w:val="28"/>
          <w:szCs w:val="28"/>
        </w:rPr>
        <w:t>3.1. Hardware Requirements</w:t>
      </w:r>
    </w:p>
    <w:p w14:paraId="3EEBBDF2" w14:textId="364A78D8" w:rsidR="143A6985" w:rsidRPr="004A0442" w:rsidRDefault="143A6985" w:rsidP="0647AA34">
      <w:pPr>
        <w:spacing w:line="257" w:lineRule="auto"/>
        <w:rPr>
          <w:szCs w:val="22"/>
        </w:rPr>
      </w:pPr>
      <w:r w:rsidRPr="004A0442">
        <w:rPr>
          <w:b/>
          <w:bCs/>
          <w:szCs w:val="22"/>
        </w:rPr>
        <w:t xml:space="preserve">Software </w:t>
      </w:r>
    </w:p>
    <w:p w14:paraId="36437890" w14:textId="5F2AF338" w:rsidR="143A6985" w:rsidRPr="004A0442" w:rsidRDefault="143A6985" w:rsidP="00037679">
      <w:pPr>
        <w:pStyle w:val="ListParagraph"/>
        <w:numPr>
          <w:ilvl w:val="0"/>
          <w:numId w:val="9"/>
        </w:numPr>
        <w:spacing w:line="257" w:lineRule="auto"/>
        <w:rPr>
          <w:sz w:val="20"/>
        </w:rPr>
      </w:pPr>
      <w:r w:rsidRPr="004A0442">
        <w:rPr>
          <w:sz w:val="20"/>
        </w:rPr>
        <w:t>Must needed software.</w:t>
      </w:r>
    </w:p>
    <w:p w14:paraId="29DDECB9" w14:textId="12A99C0B" w:rsidR="143A6985" w:rsidRPr="004A0442" w:rsidRDefault="143A6985" w:rsidP="00037679">
      <w:pPr>
        <w:pStyle w:val="ListParagraph"/>
        <w:numPr>
          <w:ilvl w:val="1"/>
          <w:numId w:val="9"/>
        </w:numPr>
        <w:spacing w:line="257" w:lineRule="auto"/>
        <w:rPr>
          <w:sz w:val="20"/>
        </w:rPr>
      </w:pPr>
      <w:r w:rsidRPr="004A0442">
        <w:rPr>
          <w:sz w:val="20"/>
        </w:rPr>
        <w:t>Eclipse IDE for Enterprise Java and Web Developers – 2022-06</w:t>
      </w:r>
    </w:p>
    <w:p w14:paraId="12EFC62C" w14:textId="424DD27A" w:rsidR="143A6985" w:rsidRPr="004A0442" w:rsidRDefault="143A6985" w:rsidP="00037679">
      <w:pPr>
        <w:pStyle w:val="ListParagraph"/>
        <w:numPr>
          <w:ilvl w:val="1"/>
          <w:numId w:val="9"/>
        </w:numPr>
        <w:spacing w:line="257" w:lineRule="auto"/>
        <w:rPr>
          <w:sz w:val="20"/>
        </w:rPr>
      </w:pPr>
      <w:r w:rsidRPr="004A0442">
        <w:rPr>
          <w:sz w:val="20"/>
        </w:rPr>
        <w:t>Java edition – JDK 17</w:t>
      </w:r>
    </w:p>
    <w:p w14:paraId="50D43A49" w14:textId="3B99E305" w:rsidR="143A6985" w:rsidRPr="004A0442" w:rsidRDefault="143A6985" w:rsidP="00037679">
      <w:pPr>
        <w:pStyle w:val="ListParagraph"/>
        <w:numPr>
          <w:ilvl w:val="1"/>
          <w:numId w:val="9"/>
        </w:numPr>
        <w:spacing w:line="257" w:lineRule="auto"/>
        <w:rPr>
          <w:sz w:val="20"/>
        </w:rPr>
      </w:pPr>
      <w:r w:rsidRPr="004A0442">
        <w:rPr>
          <w:sz w:val="20"/>
        </w:rPr>
        <w:t>SQL Workbench</w:t>
      </w:r>
    </w:p>
    <w:p w14:paraId="20C8BC22" w14:textId="64F06F3A" w:rsidR="0647AA34" w:rsidRPr="004A0442" w:rsidRDefault="0647AA34" w:rsidP="0647AA34">
      <w:pPr>
        <w:spacing w:line="257" w:lineRule="auto"/>
        <w:ind w:firstLine="720"/>
        <w:rPr>
          <w:sz w:val="24"/>
          <w:szCs w:val="24"/>
        </w:rPr>
      </w:pPr>
    </w:p>
    <w:p w14:paraId="1ED70F81" w14:textId="51A2734C" w:rsidR="79604E49" w:rsidRPr="00AF1EFD" w:rsidRDefault="79604E49" w:rsidP="00966AE5">
      <w:pPr>
        <w:jc w:val="center"/>
        <w:rPr>
          <w:b/>
          <w:bCs/>
          <w:color w:val="007A37"/>
          <w:sz w:val="28"/>
          <w:szCs w:val="28"/>
        </w:rPr>
      </w:pPr>
      <w:r w:rsidRPr="00AF1EFD">
        <w:rPr>
          <w:b/>
          <w:bCs/>
          <w:color w:val="007A37"/>
          <w:sz w:val="28"/>
          <w:szCs w:val="28"/>
        </w:rPr>
        <w:t>4. Future Work</w:t>
      </w:r>
    </w:p>
    <w:p w14:paraId="470CB651" w14:textId="129112CC" w:rsidR="511D8CEC" w:rsidRPr="004A0442" w:rsidRDefault="511D8CEC" w:rsidP="0647AA34">
      <w:pPr>
        <w:ind w:firstLine="720"/>
        <w:rPr>
          <w:szCs w:val="22"/>
        </w:rPr>
      </w:pPr>
      <w:r w:rsidRPr="004A0442">
        <w:rPr>
          <w:szCs w:val="22"/>
        </w:rPr>
        <w:t>This section will talk about future additions or changes that can be made within the project</w:t>
      </w:r>
      <w:r w:rsidR="4CCA4E7B" w:rsidRPr="004A0442">
        <w:rPr>
          <w:szCs w:val="22"/>
        </w:rPr>
        <w:t xml:space="preserve"> to improve it. </w:t>
      </w:r>
    </w:p>
    <w:p w14:paraId="09B924D5" w14:textId="0B10A9D0" w:rsidR="4CCA4E7B" w:rsidRPr="004A0442" w:rsidRDefault="4CCA4E7B" w:rsidP="0647AA34">
      <w:pPr>
        <w:spacing w:line="276" w:lineRule="auto"/>
        <w:rPr>
          <w:szCs w:val="22"/>
        </w:rPr>
      </w:pPr>
      <w:r w:rsidRPr="004A0442">
        <w:rPr>
          <w:szCs w:val="22"/>
        </w:rPr>
        <w:t>1. In-System Notifications – All roles would benefit from a system in which they can see notifications and updates in the system, rather than through emails or not at all as it stands currently</w:t>
      </w:r>
    </w:p>
    <w:p w14:paraId="48ACFE83" w14:textId="231B71A0" w:rsidR="4CCA4E7B" w:rsidRPr="004A0442" w:rsidRDefault="4CCA4E7B" w:rsidP="0647AA34">
      <w:pPr>
        <w:spacing w:line="276" w:lineRule="auto"/>
        <w:ind w:firstLine="720"/>
        <w:rPr>
          <w:szCs w:val="22"/>
        </w:rPr>
      </w:pPr>
      <w:r w:rsidRPr="004A0442">
        <w:rPr>
          <w:szCs w:val="22"/>
        </w:rPr>
        <w:t>USER would benefit from this as they could see their incidents getting updated or closed quickly, as opposed to having to wait for an email, which always has the chance to fail on send. As well as being able to see changes to their account, such as being made aware of a role or status change.</w:t>
      </w:r>
    </w:p>
    <w:p w14:paraId="3567358A" w14:textId="2656C0CB" w:rsidR="4CCA4E7B" w:rsidRPr="004A0442" w:rsidRDefault="4CCA4E7B" w:rsidP="0647AA34">
      <w:pPr>
        <w:spacing w:line="276" w:lineRule="auto"/>
        <w:ind w:firstLine="720"/>
        <w:rPr>
          <w:szCs w:val="22"/>
        </w:rPr>
      </w:pPr>
      <w:r w:rsidRPr="004A0442">
        <w:rPr>
          <w:szCs w:val="22"/>
        </w:rPr>
        <w:t xml:space="preserve">ADMIN would benefit from this as they could get updates about users faster, coupled with the password attempt checking to know if someone is attempting to access the project who shouldn’t, or simply needs a password change or other issues which may occur. </w:t>
      </w:r>
    </w:p>
    <w:p w14:paraId="29F3FDAE" w14:textId="4136A845" w:rsidR="4CCA4E7B" w:rsidRPr="004A0442" w:rsidRDefault="4CCA4E7B" w:rsidP="0647AA34">
      <w:pPr>
        <w:spacing w:line="276" w:lineRule="auto"/>
        <w:ind w:firstLine="720"/>
        <w:rPr>
          <w:szCs w:val="22"/>
        </w:rPr>
      </w:pPr>
      <w:r w:rsidRPr="004A0442">
        <w:rPr>
          <w:szCs w:val="22"/>
        </w:rPr>
        <w:t>TECHNICIAN would benefit as they can be assigned to incidents by managers, and being made aware of any new incidents they are assigned to would be important.</w:t>
      </w:r>
    </w:p>
    <w:p w14:paraId="3EDE6B6F" w14:textId="726F2B2F" w:rsidR="4CCA4E7B" w:rsidRPr="004A0442" w:rsidRDefault="4CCA4E7B" w:rsidP="0647AA34">
      <w:pPr>
        <w:spacing w:line="276" w:lineRule="auto"/>
        <w:ind w:firstLine="720"/>
        <w:rPr>
          <w:szCs w:val="22"/>
        </w:rPr>
      </w:pPr>
      <w:r w:rsidRPr="004A0442">
        <w:rPr>
          <w:szCs w:val="22"/>
        </w:rPr>
        <w:t xml:space="preserve">MANAGER would benefit from this as they can better keep track of incidents and how the technicians are getting along in their currently assigned incidents. They could also be in contact with admin in relation to new information being added to the excel files, to then be uploaded into the system to connect with buildings. </w:t>
      </w:r>
    </w:p>
    <w:p w14:paraId="7CBC94B8" w14:textId="3BD09969" w:rsidR="4CCA4E7B" w:rsidRPr="004A0442" w:rsidRDefault="4CCA4E7B" w:rsidP="0647AA34">
      <w:pPr>
        <w:spacing w:line="276" w:lineRule="auto"/>
        <w:rPr>
          <w:szCs w:val="22"/>
        </w:rPr>
      </w:pPr>
      <w:r w:rsidRPr="004A0442">
        <w:rPr>
          <w:szCs w:val="22"/>
        </w:rPr>
        <w:t>2. Stronger FAQ pages – Since our system is all about bigger issues that a user may encounter while on campus, having several FAQ pages can help reduce the overall workload of managers and technicians, allowing users to find their own solution before creating an incident.</w:t>
      </w:r>
    </w:p>
    <w:p w14:paraId="34171291" w14:textId="76E17C7D" w:rsidR="4CCA4E7B" w:rsidRPr="004A0442" w:rsidRDefault="4CCA4E7B" w:rsidP="0647AA34">
      <w:pPr>
        <w:spacing w:line="276" w:lineRule="auto"/>
        <w:rPr>
          <w:szCs w:val="22"/>
        </w:rPr>
      </w:pPr>
      <w:r w:rsidRPr="004A0442">
        <w:rPr>
          <w:szCs w:val="22"/>
        </w:rPr>
        <w:t xml:space="preserve">3. Unique Role </w:t>
      </w:r>
      <w:r w:rsidR="117EA433" w:rsidRPr="004A0442">
        <w:rPr>
          <w:szCs w:val="22"/>
        </w:rPr>
        <w:t xml:space="preserve">Profile </w:t>
      </w:r>
      <w:r w:rsidRPr="004A0442">
        <w:rPr>
          <w:szCs w:val="22"/>
        </w:rPr>
        <w:t>Pages – As it stands all roles rely on the same profile page to show basic user information, but more information and options would be helpful to giving each role more actions to do within the system, such as contacting admin/managers, or the option to change more than their password.</w:t>
      </w:r>
    </w:p>
    <w:p w14:paraId="5FE00BBE" w14:textId="5A83E796" w:rsidR="4CCA4E7B" w:rsidRPr="004A0442" w:rsidRDefault="4CCA4E7B" w:rsidP="0647AA34">
      <w:pPr>
        <w:spacing w:line="276" w:lineRule="auto"/>
        <w:rPr>
          <w:szCs w:val="22"/>
        </w:rPr>
      </w:pPr>
      <w:r w:rsidRPr="004A0442">
        <w:rPr>
          <w:szCs w:val="22"/>
        </w:rPr>
        <w:t>4. Side Menu Navigation – Only a handful of buttons are what roles are allowed to use to make their way across the system, having options in a side menu would not only make navigation easier, therefore increasing the speed at which work can be done. But it would also clean up the number of stray buttons around the project, improving the user experience with the system.</w:t>
      </w:r>
    </w:p>
    <w:p w14:paraId="22D8D905" w14:textId="6220D5C9" w:rsidR="4CCA4E7B" w:rsidRPr="004A0442" w:rsidRDefault="4CCA4E7B" w:rsidP="0647AA34">
      <w:pPr>
        <w:spacing w:line="276" w:lineRule="auto"/>
        <w:rPr>
          <w:szCs w:val="22"/>
        </w:rPr>
      </w:pPr>
      <w:r w:rsidRPr="004A0442">
        <w:rPr>
          <w:szCs w:val="22"/>
        </w:rPr>
        <w:t>5. Mobile application – For use with technicians to be made aware of the problem there are going to be solved if they must go to the room in person to solve the problem while on campus.</w:t>
      </w:r>
    </w:p>
    <w:p w14:paraId="02D0E45B" w14:textId="59F009BA" w:rsidR="6082E80B" w:rsidRPr="004A0442" w:rsidRDefault="6082E80B" w:rsidP="0647AA34">
      <w:pPr>
        <w:rPr>
          <w:szCs w:val="22"/>
        </w:rPr>
      </w:pPr>
      <w:r w:rsidRPr="004A0442">
        <w:rPr>
          <w:szCs w:val="22"/>
        </w:rPr>
        <w:t>6. Improved Data Connection</w:t>
      </w:r>
      <w:r w:rsidR="7E5FF467" w:rsidRPr="004A0442">
        <w:rPr>
          <w:szCs w:val="22"/>
        </w:rPr>
        <w:t xml:space="preserve"> – Allowing connections to be made via uploading an excel file would reduce the workload on the admin and managers to connect it manually.  </w:t>
      </w:r>
    </w:p>
    <w:p w14:paraId="0561D1EA" w14:textId="57159D87" w:rsidR="056919B0" w:rsidRPr="00AF1EFD" w:rsidRDefault="056919B0" w:rsidP="001F12C7">
      <w:pPr>
        <w:jc w:val="center"/>
        <w:rPr>
          <w:b/>
          <w:bCs/>
          <w:color w:val="007A37"/>
          <w:sz w:val="28"/>
          <w:szCs w:val="28"/>
        </w:rPr>
      </w:pPr>
      <w:r w:rsidRPr="00AF1EFD">
        <w:rPr>
          <w:b/>
          <w:bCs/>
          <w:color w:val="007A37"/>
          <w:sz w:val="28"/>
          <w:szCs w:val="28"/>
        </w:rPr>
        <w:t>5. UML Diagrams</w:t>
      </w:r>
    </w:p>
    <w:p w14:paraId="1EF727E5" w14:textId="50E6FE02" w:rsidR="4797E2FF" w:rsidRPr="004A0442" w:rsidRDefault="4797E2FF" w:rsidP="0647AA34">
      <w:pPr>
        <w:rPr>
          <w:b/>
          <w:bCs/>
          <w:sz w:val="20"/>
        </w:rPr>
      </w:pPr>
      <w:r w:rsidRPr="004A0442">
        <w:rPr>
          <w:noProof/>
        </w:rPr>
        <w:drawing>
          <wp:inline distT="0" distB="0" distL="0" distR="0" wp14:anchorId="20F5B7E5" wp14:editId="0EAD29AD">
            <wp:extent cx="5219700" cy="3262312"/>
            <wp:effectExtent l="0" t="0" r="0" b="0"/>
            <wp:docPr id="192225304" name="Picture 19222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19700" cy="3262312"/>
                    </a:xfrm>
                    <a:prstGeom prst="rect">
                      <a:avLst/>
                    </a:prstGeom>
                  </pic:spPr>
                </pic:pic>
              </a:graphicData>
            </a:graphic>
          </wp:inline>
        </w:drawing>
      </w:r>
      <w:r w:rsidRPr="004A0442">
        <w:rPr>
          <w:sz w:val="20"/>
        </w:rPr>
        <w:t>Figure 1. Sequence Diagram of any user logging in</w:t>
      </w:r>
      <w:r w:rsidR="001268AC" w:rsidRPr="004A0442">
        <w:rPr>
          <w:sz w:val="20"/>
        </w:rPr>
        <w:t>.</w:t>
      </w:r>
    </w:p>
    <w:p w14:paraId="32A62312" w14:textId="2E5606C2" w:rsidR="1766F333" w:rsidRPr="004A0442" w:rsidRDefault="1766F333" w:rsidP="0647AA34">
      <w:pPr>
        <w:rPr>
          <w:sz w:val="20"/>
        </w:rPr>
      </w:pPr>
      <w:r w:rsidRPr="004A0442">
        <w:rPr>
          <w:noProof/>
          <w:sz w:val="20"/>
        </w:rPr>
        <w:drawing>
          <wp:inline distT="0" distB="0" distL="0" distR="0" wp14:anchorId="6E027502" wp14:editId="35C1A095">
            <wp:extent cx="4572000" cy="3124200"/>
            <wp:effectExtent l="0" t="0" r="0" b="0"/>
            <wp:docPr id="1360523484" name="Picture 1360523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10AA7025" w14:textId="53C599A7" w:rsidR="1766F333" w:rsidRPr="004A0442" w:rsidRDefault="1766F333" w:rsidP="0647AA34">
      <w:pPr>
        <w:rPr>
          <w:sz w:val="20"/>
        </w:rPr>
      </w:pPr>
      <w:r w:rsidRPr="004A0442">
        <w:rPr>
          <w:sz w:val="20"/>
        </w:rPr>
        <w:t xml:space="preserve">Figure 2. Use case diagram of a user logging in and creating an </w:t>
      </w:r>
      <w:r w:rsidR="001F12C7" w:rsidRPr="004A0442">
        <w:rPr>
          <w:sz w:val="20"/>
        </w:rPr>
        <w:t>incident.</w:t>
      </w:r>
    </w:p>
    <w:p w14:paraId="077913E9" w14:textId="2C206BF1" w:rsidR="3A6F42A2" w:rsidRDefault="3A6F42A2" w:rsidP="0A4F534A">
      <w:r>
        <w:rPr>
          <w:noProof/>
        </w:rPr>
        <w:drawing>
          <wp:inline distT="0" distB="0" distL="0" distR="0" wp14:anchorId="5FC3B16D" wp14:editId="71DF0D05">
            <wp:extent cx="4572000" cy="3705225"/>
            <wp:effectExtent l="0" t="0" r="0" b="0"/>
            <wp:docPr id="120598666" name="Picture 120598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0CB98FFC" w14:textId="6E8907EC" w:rsidR="0A4F534A" w:rsidRDefault="2E42B924" w:rsidP="0A4F534A">
      <w:pPr>
        <w:rPr>
          <w:sz w:val="20"/>
        </w:rPr>
      </w:pPr>
      <w:r w:rsidRPr="4C393692">
        <w:rPr>
          <w:sz w:val="20"/>
        </w:rPr>
        <w:t>Figure 3. Use case diagram for a user reporting an incident.</w:t>
      </w:r>
    </w:p>
    <w:p w14:paraId="20596D64" w14:textId="5BE2A181" w:rsidR="29665FBB" w:rsidRDefault="29665FBB" w:rsidP="4C393692">
      <w:r>
        <w:rPr>
          <w:noProof/>
        </w:rPr>
        <w:drawing>
          <wp:inline distT="0" distB="0" distL="0" distR="0" wp14:anchorId="28824E43" wp14:editId="493A5DE5">
            <wp:extent cx="4543425" cy="4572000"/>
            <wp:effectExtent l="0" t="0" r="0" b="0"/>
            <wp:docPr id="1722871577" name="Picture 172287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43425" cy="4572000"/>
                    </a:xfrm>
                    <a:prstGeom prst="rect">
                      <a:avLst/>
                    </a:prstGeom>
                  </pic:spPr>
                </pic:pic>
              </a:graphicData>
            </a:graphic>
          </wp:inline>
        </w:drawing>
      </w:r>
    </w:p>
    <w:p w14:paraId="06EBE62E" w14:textId="3D31E8BE" w:rsidR="29665FBB" w:rsidRDefault="50979118" w:rsidP="4C393692">
      <w:pPr>
        <w:rPr>
          <w:sz w:val="20"/>
        </w:rPr>
      </w:pPr>
      <w:r w:rsidRPr="4A69E322">
        <w:rPr>
          <w:sz w:val="20"/>
        </w:rPr>
        <w:t>Figure 4. Sequence Diagram for a user reporting an incident.</w:t>
      </w:r>
    </w:p>
    <w:p w14:paraId="4AC97A13" w14:textId="587FBCDA" w:rsidR="52952255" w:rsidRDefault="52952255" w:rsidP="4A69E322">
      <w:r>
        <w:rPr>
          <w:noProof/>
        </w:rPr>
        <w:drawing>
          <wp:inline distT="0" distB="0" distL="0" distR="0" wp14:anchorId="060080FD" wp14:editId="4C03A939">
            <wp:extent cx="4381500" cy="4572000"/>
            <wp:effectExtent l="0" t="0" r="0" b="0"/>
            <wp:docPr id="790325055" name="Picture 79032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81500" cy="4572000"/>
                    </a:xfrm>
                    <a:prstGeom prst="rect">
                      <a:avLst/>
                    </a:prstGeom>
                  </pic:spPr>
                </pic:pic>
              </a:graphicData>
            </a:graphic>
          </wp:inline>
        </w:drawing>
      </w:r>
    </w:p>
    <w:p w14:paraId="4CEB1FC2" w14:textId="3957A3AA" w:rsidR="52952255" w:rsidRDefault="52952255" w:rsidP="4A69E322">
      <w:pPr>
        <w:rPr>
          <w:sz w:val="20"/>
        </w:rPr>
      </w:pPr>
      <w:r w:rsidRPr="4A69E322">
        <w:rPr>
          <w:sz w:val="20"/>
        </w:rPr>
        <w:t>Figure 5. Use case diagram for admin functions</w:t>
      </w:r>
      <w:r w:rsidR="006127B7">
        <w:rPr>
          <w:sz w:val="20"/>
        </w:rPr>
        <w:t>.</w:t>
      </w:r>
    </w:p>
    <w:p w14:paraId="257E4F9F" w14:textId="2B3FC83B" w:rsidR="3C3418B5" w:rsidRDefault="3C3418B5" w:rsidP="4A69E322">
      <w:r>
        <w:rPr>
          <w:noProof/>
        </w:rPr>
        <w:drawing>
          <wp:inline distT="0" distB="0" distL="0" distR="0" wp14:anchorId="6E83835C" wp14:editId="02E2A603">
            <wp:extent cx="3914775" cy="4572000"/>
            <wp:effectExtent l="0" t="0" r="0" b="0"/>
            <wp:docPr id="1969912216" name="Picture 196991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14775" cy="4572000"/>
                    </a:xfrm>
                    <a:prstGeom prst="rect">
                      <a:avLst/>
                    </a:prstGeom>
                  </pic:spPr>
                </pic:pic>
              </a:graphicData>
            </a:graphic>
          </wp:inline>
        </w:drawing>
      </w:r>
    </w:p>
    <w:p w14:paraId="087D24CE" w14:textId="72797A59" w:rsidR="2C1A3BA8" w:rsidRDefault="2C1A3BA8" w:rsidP="4A69E322">
      <w:pPr>
        <w:rPr>
          <w:sz w:val="20"/>
        </w:rPr>
      </w:pPr>
      <w:r w:rsidRPr="4A69E322">
        <w:rPr>
          <w:sz w:val="20"/>
        </w:rPr>
        <w:t xml:space="preserve">Figure 6. Activity diagram for </w:t>
      </w:r>
      <w:r w:rsidR="56684453" w:rsidRPr="4A69E322">
        <w:rPr>
          <w:sz w:val="20"/>
        </w:rPr>
        <w:t>administrator</w:t>
      </w:r>
      <w:r w:rsidR="006127B7">
        <w:rPr>
          <w:sz w:val="20"/>
        </w:rPr>
        <w:t>.</w:t>
      </w:r>
    </w:p>
    <w:p w14:paraId="4E70D91E" w14:textId="5656F169" w:rsidR="50E447A3" w:rsidRDefault="50E447A3" w:rsidP="4A69E322">
      <w:r>
        <w:rPr>
          <w:noProof/>
        </w:rPr>
        <w:drawing>
          <wp:inline distT="0" distB="0" distL="0" distR="0" wp14:anchorId="3365D0E4" wp14:editId="7658D6B3">
            <wp:extent cx="4572000" cy="3971925"/>
            <wp:effectExtent l="0" t="0" r="0" b="0"/>
            <wp:docPr id="1110285549" name="Picture 111028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7754DA0F" w14:textId="722E89FF" w:rsidR="50E447A3" w:rsidRDefault="50E447A3" w:rsidP="4A69E322">
      <w:pPr>
        <w:rPr>
          <w:sz w:val="20"/>
        </w:rPr>
      </w:pPr>
      <w:r w:rsidRPr="4A69E322">
        <w:rPr>
          <w:sz w:val="20"/>
        </w:rPr>
        <w:t>Figure 7. Activity diagram for manager</w:t>
      </w:r>
      <w:r w:rsidR="006127B7">
        <w:rPr>
          <w:sz w:val="20"/>
        </w:rPr>
        <w:t>.</w:t>
      </w:r>
    </w:p>
    <w:p w14:paraId="4A9F1A38" w14:textId="13228B49" w:rsidR="4A69E322" w:rsidRDefault="4A69E322" w:rsidP="4A69E322"/>
    <w:p w14:paraId="007D8CBC" w14:textId="4C424AC3" w:rsidR="4A69E322" w:rsidRDefault="4A69E322" w:rsidP="4A69E322"/>
    <w:p w14:paraId="394DEF07" w14:textId="3171C575" w:rsidR="0274E74E" w:rsidRPr="00AF1EFD" w:rsidRDefault="0274E74E" w:rsidP="001268AC">
      <w:pPr>
        <w:jc w:val="center"/>
        <w:rPr>
          <w:color w:val="007A37"/>
          <w:sz w:val="28"/>
          <w:szCs w:val="28"/>
        </w:rPr>
      </w:pPr>
      <w:r w:rsidRPr="00AF1EFD">
        <w:rPr>
          <w:b/>
          <w:bCs/>
          <w:color w:val="007A37"/>
          <w:sz w:val="28"/>
          <w:szCs w:val="28"/>
        </w:rPr>
        <w:t xml:space="preserve">6. </w:t>
      </w:r>
      <w:r w:rsidR="004D3DA5" w:rsidRPr="004D3DA5">
        <w:rPr>
          <w:b/>
          <w:bCs/>
          <w:color w:val="007A37"/>
          <w:sz w:val="28"/>
          <w:szCs w:val="28"/>
        </w:rPr>
        <w:t>Caveats and Minefields</w:t>
      </w:r>
    </w:p>
    <w:p w14:paraId="6FC1B57D" w14:textId="4F5A37FD" w:rsidR="0274E74E" w:rsidRPr="004A0442" w:rsidRDefault="0274E74E" w:rsidP="00037679">
      <w:pPr>
        <w:pStyle w:val="ListParagraph"/>
        <w:numPr>
          <w:ilvl w:val="0"/>
          <w:numId w:val="8"/>
        </w:numPr>
        <w:spacing w:line="257" w:lineRule="auto"/>
        <w:rPr>
          <w:szCs w:val="22"/>
        </w:rPr>
      </w:pPr>
      <w:r w:rsidRPr="004A0442">
        <w:rPr>
          <w:b/>
          <w:bCs/>
          <w:szCs w:val="22"/>
        </w:rPr>
        <w:t>Build Path</w:t>
      </w:r>
      <w:r w:rsidRPr="004A0442">
        <w:rPr>
          <w:szCs w:val="22"/>
        </w:rPr>
        <w:t xml:space="preserve"> – Currently in </w:t>
      </w:r>
      <w:r w:rsidR="478062E3" w:rsidRPr="004A0442">
        <w:rPr>
          <w:szCs w:val="22"/>
        </w:rPr>
        <w:t>our</w:t>
      </w:r>
      <w:r w:rsidRPr="004A0442">
        <w:rPr>
          <w:szCs w:val="22"/>
        </w:rPr>
        <w:t xml:space="preserve"> project when you first download the program and go to run it without changing the build path it will error. This error is </w:t>
      </w:r>
      <w:r w:rsidR="3C5B846E" w:rsidRPr="004A0442">
        <w:rPr>
          <w:szCs w:val="22"/>
        </w:rPr>
        <w:t>not</w:t>
      </w:r>
      <w:r w:rsidRPr="004A0442">
        <w:rPr>
          <w:szCs w:val="22"/>
        </w:rPr>
        <w:t xml:space="preserve"> always present but most of the </w:t>
      </w:r>
      <w:r w:rsidR="6037D0DF" w:rsidRPr="004A0442">
        <w:rPr>
          <w:szCs w:val="22"/>
        </w:rPr>
        <w:t>time</w:t>
      </w:r>
      <w:r w:rsidRPr="004A0442">
        <w:rPr>
          <w:szCs w:val="22"/>
        </w:rPr>
        <w:t xml:space="preserve"> it must be fixed before you can launch are program. </w:t>
      </w:r>
    </w:p>
    <w:p w14:paraId="5123CD4B" w14:textId="3F570515" w:rsidR="0274E74E" w:rsidRPr="004A0442" w:rsidRDefault="0274E74E" w:rsidP="00037679">
      <w:pPr>
        <w:pStyle w:val="ListParagraph"/>
        <w:numPr>
          <w:ilvl w:val="1"/>
          <w:numId w:val="8"/>
        </w:numPr>
        <w:spacing w:line="257" w:lineRule="auto"/>
        <w:rPr>
          <w:sz w:val="20"/>
        </w:rPr>
      </w:pPr>
      <w:r w:rsidRPr="004A0442">
        <w:rPr>
          <w:sz w:val="20"/>
        </w:rPr>
        <w:t xml:space="preserve">How to fix- </w:t>
      </w:r>
    </w:p>
    <w:p w14:paraId="1943274F" w14:textId="56D5B1D4" w:rsidR="0274E74E" w:rsidRPr="004A0442" w:rsidRDefault="0274E74E" w:rsidP="00037679">
      <w:pPr>
        <w:pStyle w:val="ListParagraph"/>
        <w:numPr>
          <w:ilvl w:val="2"/>
          <w:numId w:val="8"/>
        </w:numPr>
        <w:spacing w:line="257" w:lineRule="auto"/>
        <w:rPr>
          <w:sz w:val="20"/>
        </w:rPr>
      </w:pPr>
      <w:r w:rsidRPr="004A0442">
        <w:rPr>
          <w:sz w:val="20"/>
        </w:rPr>
        <w:t xml:space="preserve">Open the program and in the </w:t>
      </w:r>
      <w:r w:rsidR="360E1EED" w:rsidRPr="004A0442">
        <w:rPr>
          <w:sz w:val="20"/>
        </w:rPr>
        <w:t>project,</w:t>
      </w:r>
      <w:r w:rsidRPr="004A0442">
        <w:rPr>
          <w:sz w:val="20"/>
        </w:rPr>
        <w:t xml:space="preserve"> explorer right click on the second line down that says </w:t>
      </w:r>
      <w:proofErr w:type="spellStart"/>
      <w:r w:rsidRPr="004A0442">
        <w:rPr>
          <w:sz w:val="20"/>
        </w:rPr>
        <w:t>WorkOrders</w:t>
      </w:r>
      <w:proofErr w:type="spellEnd"/>
      <w:r w:rsidRPr="004A0442">
        <w:rPr>
          <w:sz w:val="20"/>
        </w:rPr>
        <w:t>.</w:t>
      </w:r>
    </w:p>
    <w:p w14:paraId="6481E2C6" w14:textId="775618AA" w:rsidR="0274E74E" w:rsidRPr="004A0442" w:rsidRDefault="0274E74E" w:rsidP="00037679">
      <w:pPr>
        <w:pStyle w:val="ListParagraph"/>
        <w:numPr>
          <w:ilvl w:val="2"/>
          <w:numId w:val="8"/>
        </w:numPr>
        <w:spacing w:line="257" w:lineRule="auto"/>
        <w:rPr>
          <w:sz w:val="20"/>
        </w:rPr>
      </w:pPr>
      <w:r w:rsidRPr="004A0442">
        <w:rPr>
          <w:sz w:val="20"/>
        </w:rPr>
        <w:t>After right clicking go to build path and then select configure build path</w:t>
      </w:r>
    </w:p>
    <w:p w14:paraId="2474BA4C" w14:textId="5FAB34BE" w:rsidR="0647AA34" w:rsidRPr="004A0442" w:rsidRDefault="0274E74E" w:rsidP="0647AA34">
      <w:pPr>
        <w:pStyle w:val="ListParagraph"/>
        <w:numPr>
          <w:ilvl w:val="2"/>
          <w:numId w:val="8"/>
        </w:numPr>
        <w:spacing w:line="257" w:lineRule="auto"/>
        <w:rPr>
          <w:sz w:val="20"/>
        </w:rPr>
      </w:pPr>
      <w:r w:rsidRPr="004A0442">
        <w:rPr>
          <w:sz w:val="20"/>
        </w:rPr>
        <w:t>Once the new menu has opened you want to look for this:</w:t>
      </w:r>
    </w:p>
    <w:p w14:paraId="5F5CE0B5" w14:textId="292C35A7" w:rsidR="0274E74E" w:rsidRPr="004A0442" w:rsidRDefault="1B8604B8" w:rsidP="25629B54">
      <w:pPr>
        <w:pStyle w:val="ListParagraph"/>
        <w:numPr>
          <w:ilvl w:val="2"/>
          <w:numId w:val="8"/>
        </w:numPr>
        <w:spacing w:line="257" w:lineRule="auto"/>
        <w:rPr>
          <w:sz w:val="20"/>
        </w:rPr>
      </w:pPr>
      <w:r w:rsidRPr="25629B54">
        <w:rPr>
          <w:sz w:val="20"/>
        </w:rPr>
        <w:t xml:space="preserve">If it shows Excluded(none) then the issues is not present, but if it has </w:t>
      </w:r>
      <w:proofErr w:type="gramStart"/>
      <w:r w:rsidRPr="25629B54">
        <w:rPr>
          <w:sz w:val="20"/>
        </w:rPr>
        <w:t>Excluded(</w:t>
      </w:r>
      <w:proofErr w:type="gramEnd"/>
      <w:r w:rsidRPr="25629B54">
        <w:rPr>
          <w:sz w:val="20"/>
        </w:rPr>
        <w:t>**) then you will need to left click on it and click remove, apply and close.</w:t>
      </w:r>
    </w:p>
    <w:p w14:paraId="42607723" w14:textId="20C44638" w:rsidR="58FE720F" w:rsidRDefault="58FE720F" w:rsidP="47AA6A5F">
      <w:pPr>
        <w:pStyle w:val="ListParagraph"/>
        <w:numPr>
          <w:ilvl w:val="0"/>
          <w:numId w:val="8"/>
        </w:numPr>
        <w:spacing w:line="257" w:lineRule="auto"/>
      </w:pPr>
      <w:r w:rsidRPr="47AA6A5F">
        <w:rPr>
          <w:b/>
          <w:bCs/>
        </w:rPr>
        <w:t>Emails –</w:t>
      </w:r>
      <w:r>
        <w:t xml:space="preserve"> The Emails that are currently sent out through are system tend to go straight to the junk email box. We believe it’s an Outlook issue because the email that is sending it out is not an official account and multiple uses of </w:t>
      </w:r>
      <w:r w:rsidR="55CCB892">
        <w:t>our</w:t>
      </w:r>
      <w:r>
        <w:t xml:space="preserve"> program will result in emails almost always going there. So, if you expect an email always check the junk folder as well.</w:t>
      </w:r>
    </w:p>
    <w:p w14:paraId="50E54AC0" w14:textId="14022505" w:rsidR="0274E74E" w:rsidRPr="004A0442" w:rsidRDefault="0274E74E" w:rsidP="00037679">
      <w:pPr>
        <w:pStyle w:val="ListParagraph"/>
        <w:numPr>
          <w:ilvl w:val="0"/>
          <w:numId w:val="8"/>
        </w:numPr>
        <w:spacing w:line="257" w:lineRule="auto"/>
        <w:rPr>
          <w:szCs w:val="22"/>
        </w:rPr>
      </w:pPr>
      <w:r w:rsidRPr="004A0442">
        <w:rPr>
          <w:b/>
          <w:bCs/>
          <w:szCs w:val="22"/>
        </w:rPr>
        <w:t xml:space="preserve">SQL – </w:t>
      </w:r>
      <w:r w:rsidRPr="004A0442">
        <w:rPr>
          <w:szCs w:val="22"/>
        </w:rPr>
        <w:t>Users must ensure that they have SQL</w:t>
      </w:r>
      <w:r w:rsidR="58E528EA" w:rsidRPr="004A0442">
        <w:rPr>
          <w:szCs w:val="22"/>
        </w:rPr>
        <w:t xml:space="preserve"> </w:t>
      </w:r>
      <w:r w:rsidRPr="004A0442">
        <w:rPr>
          <w:szCs w:val="22"/>
        </w:rPr>
        <w:t xml:space="preserve">Workbench set up properly with a database that can be used in conjunction with our program. A simple database will work since all that is needed is </w:t>
      </w:r>
      <w:r w:rsidR="3F7CD2A8" w:rsidRPr="004A0442">
        <w:rPr>
          <w:szCs w:val="22"/>
        </w:rPr>
        <w:t>to run</w:t>
      </w:r>
      <w:r w:rsidRPr="004A0442">
        <w:rPr>
          <w:szCs w:val="22"/>
        </w:rPr>
        <w:t xml:space="preserve"> the program so the schema can be </w:t>
      </w:r>
      <w:r w:rsidR="59756A07" w:rsidRPr="004A0442">
        <w:rPr>
          <w:szCs w:val="22"/>
        </w:rPr>
        <w:t>loaded</w:t>
      </w:r>
      <w:r w:rsidRPr="004A0442">
        <w:rPr>
          <w:szCs w:val="22"/>
        </w:rPr>
        <w:t xml:space="preserve"> into the database and begin to populate the fields.</w:t>
      </w:r>
    </w:p>
    <w:p w14:paraId="73C423D9" w14:textId="5567B468" w:rsidR="0274E74E" w:rsidRPr="004A0442" w:rsidRDefault="58FE720F" w:rsidP="00037679">
      <w:pPr>
        <w:pStyle w:val="ListParagraph"/>
        <w:numPr>
          <w:ilvl w:val="0"/>
          <w:numId w:val="8"/>
        </w:numPr>
        <w:spacing w:line="257" w:lineRule="auto"/>
      </w:pPr>
      <w:proofErr w:type="spellStart"/>
      <w:r w:rsidRPr="47AA6A5F">
        <w:rPr>
          <w:b/>
          <w:bCs/>
        </w:rPr>
        <w:t>Application.Properties</w:t>
      </w:r>
      <w:proofErr w:type="spellEnd"/>
      <w:r w:rsidRPr="47AA6A5F">
        <w:rPr>
          <w:b/>
          <w:bCs/>
        </w:rPr>
        <w:t xml:space="preserve"> – </w:t>
      </w:r>
      <w:r>
        <w:t xml:space="preserve">When a fresh installation of our program is done one issue that may cause an error is the </w:t>
      </w:r>
      <w:proofErr w:type="spellStart"/>
      <w:proofErr w:type="gramStart"/>
      <w:r>
        <w:t>application.properties</w:t>
      </w:r>
      <w:proofErr w:type="spellEnd"/>
      <w:proofErr w:type="gramEnd"/>
      <w:r>
        <w:t xml:space="preserve"> file is not configured correctly. When a fresh installation is done you must ensure in the </w:t>
      </w:r>
      <w:proofErr w:type="spellStart"/>
      <w:proofErr w:type="gramStart"/>
      <w:r>
        <w:t>app</w:t>
      </w:r>
      <w:r w:rsidR="0346D58D">
        <w:t>lication</w:t>
      </w:r>
      <w:r>
        <w:t>.properties</w:t>
      </w:r>
      <w:proofErr w:type="spellEnd"/>
      <w:proofErr w:type="gramEnd"/>
      <w:r>
        <w:t xml:space="preserve"> file that you confirm that the password for your database is set up correctly because if not data will not be loading into and saved.</w:t>
      </w:r>
    </w:p>
    <w:p w14:paraId="07A1ACE0" w14:textId="6A1EC058" w:rsidR="47AA6A5F" w:rsidRDefault="47AA6A5F" w:rsidP="47AA6A5F">
      <w:pPr>
        <w:rPr>
          <w:b/>
          <w:bCs/>
          <w:sz w:val="28"/>
          <w:szCs w:val="28"/>
        </w:rPr>
      </w:pPr>
    </w:p>
    <w:p w14:paraId="5F918D9A" w14:textId="4A3E45D4" w:rsidR="0274E74E" w:rsidRPr="00AF1EFD" w:rsidRDefault="58FE720F" w:rsidP="47AA6A5F">
      <w:pPr>
        <w:jc w:val="center"/>
        <w:rPr>
          <w:b/>
          <w:bCs/>
          <w:color w:val="007A37"/>
          <w:sz w:val="28"/>
          <w:szCs w:val="28"/>
        </w:rPr>
      </w:pPr>
      <w:r w:rsidRPr="00AF1EFD">
        <w:rPr>
          <w:b/>
          <w:bCs/>
          <w:color w:val="007A37"/>
          <w:sz w:val="28"/>
          <w:szCs w:val="28"/>
        </w:rPr>
        <w:t>7</w:t>
      </w:r>
      <w:r w:rsidR="48A198CD" w:rsidRPr="00AF1EFD">
        <w:rPr>
          <w:b/>
          <w:bCs/>
          <w:color w:val="007A37"/>
          <w:sz w:val="28"/>
          <w:szCs w:val="28"/>
        </w:rPr>
        <w:t>. Documentation</w:t>
      </w:r>
    </w:p>
    <w:p w14:paraId="5A38509F" w14:textId="58FF23CD" w:rsidR="2CF1782F" w:rsidRPr="004A0442" w:rsidRDefault="2CF1782F" w:rsidP="00833590">
      <w:pPr>
        <w:spacing w:line="276" w:lineRule="auto"/>
        <w:ind w:firstLine="720"/>
        <w:rPr>
          <w:szCs w:val="22"/>
        </w:rPr>
      </w:pPr>
      <w:r w:rsidRPr="004A0442">
        <w:rPr>
          <w:szCs w:val="22"/>
        </w:rPr>
        <w:t xml:space="preserve">This section will overview the documentation </w:t>
      </w:r>
      <w:r w:rsidR="595CC55E" w:rsidRPr="004A0442">
        <w:rPr>
          <w:szCs w:val="22"/>
        </w:rPr>
        <w:t>for</w:t>
      </w:r>
      <w:r w:rsidRPr="004A0442">
        <w:rPr>
          <w:szCs w:val="22"/>
        </w:rPr>
        <w:t xml:space="preserve"> the Work Orders System Application</w:t>
      </w:r>
    </w:p>
    <w:p w14:paraId="15E27655" w14:textId="3E09D34E" w:rsidR="682DF04A" w:rsidRPr="00AF1EFD" w:rsidRDefault="006127B7" w:rsidP="006127B7">
      <w:pPr>
        <w:rPr>
          <w:rFonts w:eastAsia="Calibri Light"/>
          <w:b/>
          <w:bCs/>
          <w:color w:val="007A37"/>
          <w:sz w:val="28"/>
          <w:szCs w:val="28"/>
        </w:rPr>
      </w:pPr>
      <w:r>
        <w:rPr>
          <w:rFonts w:eastAsia="Calibri Light"/>
          <w:b/>
          <w:bCs/>
          <w:color w:val="007A37"/>
          <w:sz w:val="28"/>
          <w:szCs w:val="28"/>
        </w:rPr>
        <w:t xml:space="preserve">     </w:t>
      </w:r>
      <w:r w:rsidR="24F617D7" w:rsidRPr="00AF1EFD">
        <w:rPr>
          <w:rFonts w:eastAsia="Calibri Light"/>
          <w:b/>
          <w:bCs/>
          <w:color w:val="007A37"/>
          <w:sz w:val="28"/>
          <w:szCs w:val="28"/>
        </w:rPr>
        <w:t>7</w:t>
      </w:r>
      <w:r w:rsidR="02E4599B" w:rsidRPr="00AF1EFD">
        <w:rPr>
          <w:rFonts w:eastAsia="Calibri Light"/>
          <w:b/>
          <w:bCs/>
          <w:color w:val="007A37"/>
          <w:sz w:val="28"/>
          <w:szCs w:val="28"/>
        </w:rPr>
        <w:t>.1 Method Documentation</w:t>
      </w:r>
    </w:p>
    <w:p w14:paraId="5794D967" w14:textId="19B774DA" w:rsidR="1AC61947" w:rsidRPr="004A0442" w:rsidRDefault="1AC61947" w:rsidP="00833590">
      <w:pPr>
        <w:spacing w:line="276" w:lineRule="auto"/>
        <w:ind w:firstLine="720"/>
        <w:rPr>
          <w:szCs w:val="22"/>
        </w:rPr>
      </w:pPr>
      <w:r w:rsidRPr="004A0442">
        <w:rPr>
          <w:szCs w:val="22"/>
        </w:rPr>
        <w:t xml:space="preserve">All </w:t>
      </w:r>
      <w:r w:rsidR="260DE007" w:rsidRPr="004A0442">
        <w:rPr>
          <w:szCs w:val="22"/>
        </w:rPr>
        <w:t xml:space="preserve">important function </w:t>
      </w:r>
      <w:r w:rsidRPr="004A0442">
        <w:rPr>
          <w:szCs w:val="22"/>
        </w:rPr>
        <w:t xml:space="preserve">methods in the Work Orders System have been completely documented </w:t>
      </w:r>
      <w:r w:rsidR="53046814" w:rsidRPr="004A0442">
        <w:rPr>
          <w:szCs w:val="22"/>
        </w:rPr>
        <w:t>and put together to where anybody should be able to look at our code and understand it.</w:t>
      </w:r>
    </w:p>
    <w:p w14:paraId="3E59F6E1" w14:textId="001B83F7" w:rsidR="79D8A376" w:rsidRPr="00AF1EFD" w:rsidRDefault="006127B7" w:rsidP="4A69E322">
      <w:pPr>
        <w:rPr>
          <w:rFonts w:eastAsia="Calibri Light"/>
          <w:b/>
          <w:bCs/>
          <w:color w:val="007A37"/>
          <w:sz w:val="28"/>
          <w:szCs w:val="28"/>
        </w:rPr>
      </w:pPr>
      <w:r>
        <w:rPr>
          <w:rFonts w:eastAsia="Calibri Light"/>
          <w:b/>
          <w:bCs/>
          <w:color w:val="007A37"/>
          <w:sz w:val="28"/>
          <w:szCs w:val="28"/>
        </w:rPr>
        <w:t xml:space="preserve">     </w:t>
      </w:r>
      <w:r w:rsidR="76ECE29F" w:rsidRPr="00AF1EFD">
        <w:rPr>
          <w:rFonts w:eastAsia="Calibri Light"/>
          <w:b/>
          <w:bCs/>
          <w:color w:val="007A37"/>
          <w:sz w:val="28"/>
          <w:szCs w:val="28"/>
        </w:rPr>
        <w:t>7</w:t>
      </w:r>
      <w:r w:rsidR="4441C67C" w:rsidRPr="00AF1EFD">
        <w:rPr>
          <w:rFonts w:eastAsia="Calibri Light"/>
          <w:b/>
          <w:bCs/>
          <w:color w:val="007A37"/>
          <w:sz w:val="28"/>
          <w:szCs w:val="28"/>
        </w:rPr>
        <w:t>.</w:t>
      </w:r>
      <w:r w:rsidR="21DCF6DC" w:rsidRPr="00AF1EFD">
        <w:rPr>
          <w:rFonts w:eastAsia="Calibri Light"/>
          <w:b/>
          <w:bCs/>
          <w:color w:val="007A37"/>
          <w:sz w:val="28"/>
          <w:szCs w:val="28"/>
        </w:rPr>
        <w:t>2</w:t>
      </w:r>
      <w:r w:rsidR="4441C67C" w:rsidRPr="00AF1EFD">
        <w:rPr>
          <w:rFonts w:eastAsia="Calibri Light"/>
          <w:b/>
          <w:bCs/>
          <w:color w:val="007A37"/>
          <w:sz w:val="28"/>
          <w:szCs w:val="28"/>
        </w:rPr>
        <w:t xml:space="preserve"> Class Documentation</w:t>
      </w:r>
    </w:p>
    <w:p w14:paraId="5EDB0EFA" w14:textId="7C8E4E3B" w:rsidR="521CCAF5" w:rsidRPr="004A0442" w:rsidRDefault="521CCAF5" w:rsidP="00833590">
      <w:pPr>
        <w:spacing w:line="276" w:lineRule="auto"/>
        <w:ind w:firstLine="720"/>
        <w:rPr>
          <w:szCs w:val="22"/>
        </w:rPr>
      </w:pPr>
      <w:r w:rsidRPr="004A0442">
        <w:rPr>
          <w:szCs w:val="22"/>
        </w:rPr>
        <w:t>All classes incorporated into the Enterprise Routing System are documented on the class level as well as the functional level. This ensures that any programmer can pick up any part of the system with an insight into what is happening.</w:t>
      </w:r>
    </w:p>
    <w:p w14:paraId="63B6B45E" w14:textId="7612B11E" w:rsidR="0469D6C6" w:rsidRPr="00AF1EFD" w:rsidRDefault="006127B7" w:rsidP="4A69E322">
      <w:pPr>
        <w:rPr>
          <w:rFonts w:eastAsia="Calibri Light"/>
          <w:b/>
          <w:bCs/>
          <w:color w:val="007A37"/>
          <w:sz w:val="28"/>
          <w:szCs w:val="28"/>
        </w:rPr>
      </w:pPr>
      <w:r>
        <w:rPr>
          <w:rFonts w:eastAsia="Calibri Light"/>
          <w:b/>
          <w:bCs/>
          <w:color w:val="007A37"/>
          <w:sz w:val="28"/>
          <w:szCs w:val="28"/>
        </w:rPr>
        <w:t xml:space="preserve">     </w:t>
      </w:r>
      <w:r w:rsidR="68DB9155" w:rsidRPr="00AF1EFD">
        <w:rPr>
          <w:rFonts w:eastAsia="Calibri Light"/>
          <w:b/>
          <w:bCs/>
          <w:color w:val="007A37"/>
          <w:sz w:val="28"/>
          <w:szCs w:val="28"/>
        </w:rPr>
        <w:t>7</w:t>
      </w:r>
      <w:r w:rsidR="140CEFAE" w:rsidRPr="00AF1EFD">
        <w:rPr>
          <w:rFonts w:eastAsia="Calibri Light"/>
          <w:b/>
          <w:bCs/>
          <w:color w:val="007A37"/>
          <w:sz w:val="28"/>
          <w:szCs w:val="28"/>
        </w:rPr>
        <w:t>.3 External Documentation</w:t>
      </w:r>
    </w:p>
    <w:p w14:paraId="76CBD087" w14:textId="481CC655" w:rsidR="38BD7111" w:rsidRPr="004A0442" w:rsidRDefault="38BD7111" w:rsidP="00E43844">
      <w:pPr>
        <w:ind w:firstLine="720"/>
        <w:rPr>
          <w:b/>
          <w:bCs/>
          <w:i/>
          <w:iCs/>
          <w:szCs w:val="22"/>
        </w:rPr>
      </w:pPr>
      <w:r w:rsidRPr="004A0442">
        <w:rPr>
          <w:szCs w:val="22"/>
        </w:rPr>
        <w:t xml:space="preserve">Our Work Orders System Application comes with a lot of documentation in the form of manuals. Notably in this documentation you will be able to find a </w:t>
      </w:r>
      <w:r w:rsidRPr="004A0442">
        <w:rPr>
          <w:b/>
          <w:bCs/>
          <w:i/>
          <w:iCs/>
          <w:szCs w:val="22"/>
        </w:rPr>
        <w:t>User Manual</w:t>
      </w:r>
      <w:r w:rsidRPr="004A0442">
        <w:rPr>
          <w:szCs w:val="22"/>
        </w:rPr>
        <w:t xml:space="preserve"> </w:t>
      </w:r>
      <w:r w:rsidR="2FA0A510" w:rsidRPr="004A0442">
        <w:rPr>
          <w:szCs w:val="22"/>
        </w:rPr>
        <w:t xml:space="preserve">which explains the basic functionality of each user type and what they can do within the program, </w:t>
      </w:r>
      <w:r w:rsidR="708680D1" w:rsidRPr="004A0442">
        <w:rPr>
          <w:szCs w:val="22"/>
        </w:rPr>
        <w:t xml:space="preserve">the </w:t>
      </w:r>
      <w:r w:rsidR="0D429933" w:rsidRPr="004A0442">
        <w:rPr>
          <w:b/>
          <w:bCs/>
          <w:i/>
          <w:iCs/>
          <w:szCs w:val="22"/>
        </w:rPr>
        <w:t xml:space="preserve">Technical Manual, </w:t>
      </w:r>
      <w:r w:rsidR="0D429933" w:rsidRPr="004A0442">
        <w:rPr>
          <w:szCs w:val="22"/>
        </w:rPr>
        <w:t xml:space="preserve">a vital resource for anyone seeking to program with this application. It contains information relevant to programmers for our application on the various classes and methods. The other documents cover more niche topics like the </w:t>
      </w:r>
      <w:r w:rsidR="0D429933" w:rsidRPr="004A0442">
        <w:rPr>
          <w:b/>
          <w:bCs/>
          <w:i/>
          <w:iCs/>
          <w:szCs w:val="22"/>
        </w:rPr>
        <w:t>Testing Manual</w:t>
      </w:r>
      <w:r w:rsidR="24CED758" w:rsidRPr="004A0442">
        <w:rPr>
          <w:b/>
          <w:bCs/>
          <w:i/>
          <w:iCs/>
          <w:szCs w:val="22"/>
        </w:rPr>
        <w:t xml:space="preserve"> </w:t>
      </w:r>
      <w:r w:rsidR="24CED758" w:rsidRPr="004A0442">
        <w:rPr>
          <w:szCs w:val="22"/>
        </w:rPr>
        <w:t>and others.</w:t>
      </w:r>
    </w:p>
    <w:p w14:paraId="5BF55FC7" w14:textId="01D5274E" w:rsidR="09A431CE" w:rsidRPr="00AF1EFD" w:rsidRDefault="006127B7" w:rsidP="4A69E322">
      <w:pPr>
        <w:rPr>
          <w:rFonts w:eastAsia="Calibri Light"/>
          <w:b/>
          <w:bCs/>
          <w:color w:val="007A37"/>
          <w:sz w:val="28"/>
          <w:szCs w:val="28"/>
        </w:rPr>
      </w:pPr>
      <w:r>
        <w:rPr>
          <w:rFonts w:eastAsia="Calibri Light"/>
          <w:b/>
          <w:bCs/>
          <w:color w:val="007A37"/>
          <w:sz w:val="28"/>
          <w:szCs w:val="28"/>
        </w:rPr>
        <w:t xml:space="preserve">     </w:t>
      </w:r>
      <w:r w:rsidR="5FF3CC6A" w:rsidRPr="00AF1EFD">
        <w:rPr>
          <w:rFonts w:eastAsia="Calibri Light"/>
          <w:b/>
          <w:bCs/>
          <w:color w:val="007A37"/>
          <w:sz w:val="28"/>
          <w:szCs w:val="28"/>
        </w:rPr>
        <w:t>7</w:t>
      </w:r>
      <w:r w:rsidR="7A0CF994" w:rsidRPr="00AF1EFD">
        <w:rPr>
          <w:rFonts w:eastAsia="Calibri Light"/>
          <w:b/>
          <w:bCs/>
          <w:color w:val="007A37"/>
          <w:sz w:val="28"/>
          <w:szCs w:val="28"/>
        </w:rPr>
        <w:t>.</w:t>
      </w:r>
      <w:r w:rsidR="4305F972" w:rsidRPr="00AF1EFD">
        <w:rPr>
          <w:rFonts w:eastAsia="Calibri Light"/>
          <w:b/>
          <w:bCs/>
          <w:color w:val="007A37"/>
          <w:sz w:val="28"/>
          <w:szCs w:val="28"/>
        </w:rPr>
        <w:t>4</w:t>
      </w:r>
      <w:r w:rsidR="7A0CF994" w:rsidRPr="00AF1EFD">
        <w:rPr>
          <w:rFonts w:eastAsia="Calibri Light"/>
          <w:b/>
          <w:bCs/>
          <w:color w:val="007A37"/>
          <w:sz w:val="28"/>
          <w:szCs w:val="28"/>
        </w:rPr>
        <w:t xml:space="preserve"> Javadoc Documentation</w:t>
      </w:r>
    </w:p>
    <w:p w14:paraId="7F428B52" w14:textId="52226C89" w:rsidR="0CD13085" w:rsidRPr="004A0442" w:rsidRDefault="5D682607" w:rsidP="0647AA34">
      <w:r>
        <w:t>The last relevant form of documentation</w:t>
      </w:r>
      <w:r w:rsidR="6721FE0A">
        <w:t xml:space="preserve"> currently implemented</w:t>
      </w:r>
      <w:r>
        <w:t xml:space="preserve"> that is important for our project is Javadoc’s. These are stored within the </w:t>
      </w:r>
      <w:r w:rsidRPr="78DD23CA">
        <w:rPr>
          <w:b/>
          <w:bCs/>
          <w:i/>
          <w:iCs/>
        </w:rPr>
        <w:t>Javadoc</w:t>
      </w:r>
      <w:r>
        <w:t xml:space="preserve"> folder by opening the </w:t>
      </w:r>
      <w:r w:rsidRPr="78DD23CA">
        <w:rPr>
          <w:i/>
          <w:iCs/>
        </w:rPr>
        <w:t>index.html</w:t>
      </w:r>
      <w:r>
        <w:t xml:space="preserve"> page.</w:t>
      </w:r>
    </w:p>
    <w:p w14:paraId="71DF6FFB" w14:textId="6F67E636" w:rsidR="3B92183C" w:rsidRPr="00AF1EFD" w:rsidRDefault="3B92183C" w:rsidP="004A0442">
      <w:pPr>
        <w:spacing w:line="276" w:lineRule="auto"/>
        <w:jc w:val="center"/>
        <w:rPr>
          <w:b/>
          <w:bCs/>
          <w:color w:val="007A37"/>
          <w:sz w:val="28"/>
          <w:szCs w:val="28"/>
        </w:rPr>
      </w:pPr>
      <w:r w:rsidRPr="00AF1EFD">
        <w:rPr>
          <w:b/>
          <w:bCs/>
          <w:color w:val="007A37"/>
          <w:sz w:val="28"/>
          <w:szCs w:val="28"/>
        </w:rPr>
        <w:t>8</w:t>
      </w:r>
      <w:r w:rsidR="79604E49" w:rsidRPr="00AF1EFD">
        <w:rPr>
          <w:b/>
          <w:bCs/>
          <w:color w:val="007A37"/>
          <w:sz w:val="28"/>
          <w:szCs w:val="28"/>
        </w:rPr>
        <w:t>. Code Reusability</w:t>
      </w:r>
    </w:p>
    <w:p w14:paraId="3326F657" w14:textId="5A715BCA" w:rsidR="0647AA34" w:rsidRPr="004A0442" w:rsidRDefault="02A9E895" w:rsidP="006127B7">
      <w:pPr>
        <w:ind w:firstLine="720"/>
        <w:rPr>
          <w:sz w:val="24"/>
          <w:szCs w:val="24"/>
        </w:rPr>
      </w:pPr>
      <w:r w:rsidRPr="25629B54">
        <w:rPr>
          <w:sz w:val="24"/>
          <w:szCs w:val="24"/>
        </w:rPr>
        <w:t>In our code</w:t>
      </w:r>
      <w:r w:rsidR="2D407DE1" w:rsidRPr="25629B54">
        <w:rPr>
          <w:sz w:val="24"/>
          <w:szCs w:val="24"/>
        </w:rPr>
        <w:t>,</w:t>
      </w:r>
      <w:r w:rsidRPr="25629B54">
        <w:rPr>
          <w:sz w:val="24"/>
          <w:szCs w:val="24"/>
        </w:rPr>
        <w:t xml:space="preserve"> we utilized a similar reusable </w:t>
      </w:r>
      <w:r w:rsidR="2B6F90A2" w:rsidRPr="25629B54">
        <w:rPr>
          <w:sz w:val="24"/>
          <w:szCs w:val="24"/>
        </w:rPr>
        <w:t xml:space="preserve">domain </w:t>
      </w:r>
      <w:r w:rsidRPr="25629B54">
        <w:rPr>
          <w:sz w:val="24"/>
          <w:szCs w:val="24"/>
        </w:rPr>
        <w:t>structure for our buildings, departments, an</w:t>
      </w:r>
      <w:r w:rsidR="745CD574" w:rsidRPr="25629B54">
        <w:rPr>
          <w:sz w:val="24"/>
          <w:szCs w:val="24"/>
        </w:rPr>
        <w:t xml:space="preserve">d rooms </w:t>
      </w:r>
      <w:r w:rsidR="024736BD" w:rsidRPr="25629B54">
        <w:rPr>
          <w:sz w:val="24"/>
          <w:szCs w:val="24"/>
        </w:rPr>
        <w:t xml:space="preserve">that was adjusted and tweaked according to each different location type. We also utilized a lot of common </w:t>
      </w:r>
      <w:r w:rsidR="65AA1653" w:rsidRPr="25629B54">
        <w:rPr>
          <w:sz w:val="24"/>
          <w:szCs w:val="24"/>
        </w:rPr>
        <w:t>UI</w:t>
      </w:r>
      <w:r w:rsidR="024736BD" w:rsidRPr="25629B54">
        <w:rPr>
          <w:sz w:val="24"/>
          <w:szCs w:val="24"/>
        </w:rPr>
        <w:t xml:space="preserve"> </w:t>
      </w:r>
      <w:r w:rsidR="0A7FB925" w:rsidRPr="25629B54">
        <w:rPr>
          <w:sz w:val="24"/>
          <w:szCs w:val="24"/>
        </w:rPr>
        <w:t xml:space="preserve">structures </w:t>
      </w:r>
      <w:r w:rsidR="024736BD" w:rsidRPr="25629B54">
        <w:rPr>
          <w:sz w:val="24"/>
          <w:szCs w:val="24"/>
        </w:rPr>
        <w:t xml:space="preserve">across our program with </w:t>
      </w:r>
      <w:r w:rsidR="00E71998">
        <w:rPr>
          <w:sz w:val="24"/>
          <w:szCs w:val="24"/>
        </w:rPr>
        <w:t xml:space="preserve">our group’s own </w:t>
      </w:r>
      <w:r w:rsidR="00E71998" w:rsidRPr="25629B54">
        <w:rPr>
          <w:sz w:val="24"/>
          <w:szCs w:val="24"/>
        </w:rPr>
        <w:t>implementations</w:t>
      </w:r>
      <w:r w:rsidR="024736BD" w:rsidRPr="25629B54">
        <w:rPr>
          <w:sz w:val="24"/>
          <w:szCs w:val="24"/>
        </w:rPr>
        <w:t xml:space="preserve"> of common features such as logging out, viewing your profile, the user email of the currently logged</w:t>
      </w:r>
      <w:r w:rsidR="746C071C" w:rsidRPr="25629B54">
        <w:rPr>
          <w:sz w:val="24"/>
          <w:szCs w:val="24"/>
        </w:rPr>
        <w:t>-</w:t>
      </w:r>
      <w:r w:rsidR="024736BD" w:rsidRPr="25629B54">
        <w:rPr>
          <w:sz w:val="24"/>
          <w:szCs w:val="24"/>
        </w:rPr>
        <w:t xml:space="preserve">in user, and back buttons to properly traverse the program. </w:t>
      </w:r>
      <w:r w:rsidR="2F6010B2" w:rsidRPr="25629B54">
        <w:rPr>
          <w:sz w:val="24"/>
          <w:szCs w:val="24"/>
        </w:rPr>
        <w:t>Since we didn’t have an initial basis to start from, we did our best to make almost all our code replicable and easily usable in different potential areas of our code. We tried to make our code implementations as flexible as possible</w:t>
      </w:r>
      <w:r w:rsidR="45D3A338" w:rsidRPr="25629B54">
        <w:rPr>
          <w:sz w:val="24"/>
          <w:szCs w:val="24"/>
        </w:rPr>
        <w:t>.</w:t>
      </w:r>
      <w:r w:rsidR="2F6010B2" w:rsidRPr="25629B54">
        <w:rPr>
          <w:sz w:val="24"/>
          <w:szCs w:val="24"/>
        </w:rPr>
        <w:t xml:space="preserve"> </w:t>
      </w:r>
    </w:p>
    <w:p w14:paraId="506CC32F" w14:textId="686F747E" w:rsidR="6327D670" w:rsidRPr="00AF1EFD" w:rsidRDefault="6327D670" w:rsidP="004A0442">
      <w:pPr>
        <w:jc w:val="center"/>
        <w:rPr>
          <w:b/>
          <w:bCs/>
          <w:color w:val="007A37"/>
          <w:sz w:val="28"/>
          <w:szCs w:val="28"/>
        </w:rPr>
      </w:pPr>
      <w:r w:rsidRPr="00AF1EFD">
        <w:rPr>
          <w:b/>
          <w:bCs/>
          <w:color w:val="007A37"/>
          <w:sz w:val="28"/>
          <w:szCs w:val="28"/>
        </w:rPr>
        <w:t>9</w:t>
      </w:r>
      <w:r w:rsidR="79604E49" w:rsidRPr="00AF1EFD">
        <w:rPr>
          <w:b/>
          <w:bCs/>
          <w:color w:val="007A37"/>
          <w:sz w:val="28"/>
          <w:szCs w:val="28"/>
        </w:rPr>
        <w:t>. Testing</w:t>
      </w:r>
    </w:p>
    <w:p w14:paraId="5FC5CC0F" w14:textId="0412D071" w:rsidR="38ECC2C9" w:rsidRPr="00AF1EFD" w:rsidRDefault="006127B7" w:rsidP="4A69E322">
      <w:pPr>
        <w:pStyle w:val="Heading1"/>
        <w:numPr>
          <w:ilvl w:val="1"/>
          <w:numId w:val="0"/>
        </w:numPr>
        <w:rPr>
          <w:rFonts w:eastAsia="Calibri Light"/>
          <w:b/>
          <w:bCs/>
          <w:color w:val="007A37"/>
          <w:sz w:val="32"/>
          <w:szCs w:val="32"/>
        </w:rPr>
      </w:pPr>
      <w:r>
        <w:rPr>
          <w:rFonts w:eastAsia="Calibri Light"/>
          <w:b/>
          <w:bCs/>
          <w:color w:val="007A37"/>
          <w:sz w:val="28"/>
          <w:szCs w:val="28"/>
        </w:rPr>
        <w:t xml:space="preserve">     </w:t>
      </w:r>
      <w:r w:rsidR="400E4D44" w:rsidRPr="00AF1EFD">
        <w:rPr>
          <w:rFonts w:eastAsia="Calibri Light"/>
          <w:b/>
          <w:bCs/>
          <w:color w:val="007A37"/>
          <w:sz w:val="28"/>
          <w:szCs w:val="28"/>
        </w:rPr>
        <w:t>9</w:t>
      </w:r>
      <w:r w:rsidR="6B5EF200" w:rsidRPr="00AF1EFD">
        <w:rPr>
          <w:rFonts w:eastAsia="Calibri Light"/>
          <w:b/>
          <w:bCs/>
          <w:color w:val="007A37"/>
          <w:sz w:val="28"/>
          <w:szCs w:val="28"/>
        </w:rPr>
        <w:t>.1 Human-Computer Testing</w:t>
      </w:r>
    </w:p>
    <w:p w14:paraId="338808C4" w14:textId="68045178" w:rsidR="3F1BF61F" w:rsidRPr="00071B60" w:rsidRDefault="6B5EF200" w:rsidP="4A69E322">
      <w:pPr>
        <w:spacing w:line="257" w:lineRule="auto"/>
        <w:ind w:firstLine="720"/>
      </w:pPr>
      <w:r>
        <w:t xml:space="preserve">Human-Computer Testing was conducted throughout the continued development of the Work Order System </w:t>
      </w:r>
      <w:r w:rsidR="133E64A8">
        <w:t>Program</w:t>
      </w:r>
      <w:r>
        <w:t>. This was done by the contributors to the project during all of production. These tests were to ensure things were working as they should. Most of our early testing occurred with direct user input, and trying to do different things in our systems before test-cases were introduced into this project.</w:t>
      </w:r>
    </w:p>
    <w:p w14:paraId="05A4988B" w14:textId="01184585" w:rsidR="5869062F" w:rsidRPr="00AF1EFD" w:rsidRDefault="006127B7" w:rsidP="4A69E322">
      <w:pPr>
        <w:pStyle w:val="Heading1"/>
        <w:numPr>
          <w:ilvl w:val="1"/>
          <w:numId w:val="0"/>
        </w:numPr>
        <w:rPr>
          <w:rFonts w:eastAsia="Calibri Light"/>
          <w:b/>
          <w:bCs/>
          <w:color w:val="007A37"/>
          <w:sz w:val="28"/>
          <w:szCs w:val="28"/>
        </w:rPr>
      </w:pPr>
      <w:r>
        <w:rPr>
          <w:rFonts w:eastAsia="Calibri Light"/>
          <w:b/>
          <w:bCs/>
          <w:color w:val="007A37"/>
          <w:sz w:val="28"/>
          <w:szCs w:val="28"/>
        </w:rPr>
        <w:t xml:space="preserve">     </w:t>
      </w:r>
      <w:r w:rsidR="36DA9674" w:rsidRPr="00AF1EFD">
        <w:rPr>
          <w:rFonts w:eastAsia="Calibri Light"/>
          <w:b/>
          <w:bCs/>
          <w:color w:val="007A37"/>
          <w:sz w:val="28"/>
          <w:szCs w:val="28"/>
        </w:rPr>
        <w:t>9</w:t>
      </w:r>
      <w:r w:rsidR="3A533AFA" w:rsidRPr="00AF1EFD">
        <w:rPr>
          <w:rFonts w:eastAsia="Calibri Light"/>
          <w:b/>
          <w:bCs/>
          <w:color w:val="007A37"/>
          <w:sz w:val="28"/>
          <w:szCs w:val="28"/>
        </w:rPr>
        <w:t>.2 Whitebox Testing</w:t>
      </w:r>
    </w:p>
    <w:p w14:paraId="5E675465" w14:textId="0188CB47" w:rsidR="393991DD" w:rsidRPr="00071B60" w:rsidRDefault="393991DD" w:rsidP="00071B60">
      <w:pPr>
        <w:spacing w:line="257" w:lineRule="auto"/>
        <w:ind w:firstLine="720"/>
        <w:rPr>
          <w:szCs w:val="22"/>
        </w:rPr>
      </w:pPr>
      <w:r w:rsidRPr="00071B60">
        <w:rPr>
          <w:szCs w:val="22"/>
        </w:rPr>
        <w:t xml:space="preserve">Whitebox Testing was performed by those working on this project. Whitebox testing was performed by testers who had an inside knowledge of the system. Whitebox testing was undergone specifically by attempting to gain access to places where access should have been denied without being able to login. This was done by understanding the file structure of the System as well as our old html. Whitebox testing was implemented to ensure that users could not access pages of the application without being logged in. Whitebox Testing the application caused errors to be discovered causing changes to be made to the </w:t>
      </w:r>
      <w:proofErr w:type="spellStart"/>
      <w:r w:rsidRPr="00071B60">
        <w:rPr>
          <w:szCs w:val="22"/>
        </w:rPr>
        <w:t>WebSecurityConfig</w:t>
      </w:r>
      <w:proofErr w:type="spellEnd"/>
      <w:r w:rsidRPr="00071B60">
        <w:rPr>
          <w:szCs w:val="22"/>
        </w:rPr>
        <w:t xml:space="preserve"> Class to ensure that users could only access their appropriate web-content and weren’t able to see content outside of their scope.</w:t>
      </w:r>
    </w:p>
    <w:p w14:paraId="39DB6710" w14:textId="08DF1D73" w:rsidR="40A10519" w:rsidRPr="006127B7" w:rsidRDefault="006127B7" w:rsidP="4A69E322">
      <w:pPr>
        <w:pStyle w:val="Heading1"/>
        <w:numPr>
          <w:ilvl w:val="1"/>
          <w:numId w:val="0"/>
        </w:numPr>
        <w:rPr>
          <w:rFonts w:eastAsia="Calibri Light"/>
          <w:b/>
          <w:bCs/>
          <w:color w:val="007A37"/>
          <w:sz w:val="28"/>
          <w:szCs w:val="28"/>
        </w:rPr>
      </w:pPr>
      <w:r>
        <w:rPr>
          <w:rFonts w:eastAsia="Calibri Light"/>
          <w:b/>
          <w:bCs/>
          <w:color w:val="007A37"/>
          <w:sz w:val="28"/>
          <w:szCs w:val="28"/>
        </w:rPr>
        <w:t xml:space="preserve">     </w:t>
      </w:r>
      <w:r w:rsidR="3A665C6C" w:rsidRPr="006127B7">
        <w:rPr>
          <w:rFonts w:eastAsia="Calibri Light"/>
          <w:b/>
          <w:bCs/>
          <w:color w:val="007A37"/>
          <w:sz w:val="28"/>
          <w:szCs w:val="28"/>
        </w:rPr>
        <w:t>9</w:t>
      </w:r>
      <w:r w:rsidR="3A533AFA" w:rsidRPr="006127B7">
        <w:rPr>
          <w:rFonts w:eastAsia="Calibri Light"/>
          <w:b/>
          <w:bCs/>
          <w:color w:val="007A37"/>
          <w:sz w:val="28"/>
          <w:szCs w:val="28"/>
        </w:rPr>
        <w:t>.3 Unit Testing</w:t>
      </w:r>
    </w:p>
    <w:p w14:paraId="1F8A1C79" w14:textId="22448B8D" w:rsidR="393991DD" w:rsidRPr="00071B60" w:rsidRDefault="393991DD" w:rsidP="00071B60">
      <w:pPr>
        <w:spacing w:line="257" w:lineRule="auto"/>
        <w:ind w:firstLine="720"/>
        <w:rPr>
          <w:szCs w:val="22"/>
        </w:rPr>
      </w:pPr>
      <w:r w:rsidRPr="00071B60">
        <w:rPr>
          <w:szCs w:val="22"/>
        </w:rPr>
        <w:t>Since we were creating a fresh project, we had no previous code to build off with our code. Because of this, we had to create new unique tests for all our implementations that we could</w:t>
      </w:r>
      <w:r w:rsidR="7F2C4415" w:rsidRPr="00071B60">
        <w:rPr>
          <w:szCs w:val="22"/>
        </w:rPr>
        <w:t>,</w:t>
      </w:r>
      <w:r w:rsidRPr="00071B60">
        <w:rPr>
          <w:szCs w:val="22"/>
        </w:rPr>
        <w:t xml:space="preserve"> and to complete a huge chunk of this, we utilized Unit Testing. </w:t>
      </w:r>
      <w:r w:rsidR="435009AE" w:rsidRPr="00071B60">
        <w:rPr>
          <w:szCs w:val="22"/>
        </w:rPr>
        <w:t>Most of</w:t>
      </w:r>
      <w:r w:rsidRPr="00071B60">
        <w:rPr>
          <w:szCs w:val="22"/>
        </w:rPr>
        <w:t xml:space="preserve"> our unit tests were to ensure that our functions are running as intended and that our various domains, repositories, and </w:t>
      </w:r>
      <w:r w:rsidR="3C65C082" w:rsidRPr="00071B60">
        <w:rPr>
          <w:szCs w:val="22"/>
        </w:rPr>
        <w:t>web-based</w:t>
      </w:r>
      <w:r w:rsidRPr="00071B60">
        <w:rPr>
          <w:szCs w:val="22"/>
        </w:rPr>
        <w:t xml:space="preserve"> tests</w:t>
      </w:r>
      <w:r w:rsidR="6B16A9C5" w:rsidRPr="00071B60">
        <w:rPr>
          <w:szCs w:val="22"/>
        </w:rPr>
        <w:t>.</w:t>
      </w:r>
      <w:r w:rsidRPr="00071B60">
        <w:rPr>
          <w:szCs w:val="22"/>
        </w:rPr>
        <w:t xml:space="preserve"> </w:t>
      </w:r>
    </w:p>
    <w:p w14:paraId="0391EB24" w14:textId="45D96265" w:rsidR="393991DD" w:rsidRPr="00071B60" w:rsidRDefault="393991DD" w:rsidP="0647AA34">
      <w:pPr>
        <w:spacing w:line="257" w:lineRule="auto"/>
        <w:rPr>
          <w:i/>
          <w:iCs/>
          <w:szCs w:val="22"/>
        </w:rPr>
      </w:pPr>
      <w:r w:rsidRPr="00071B60">
        <w:rPr>
          <w:i/>
          <w:iCs/>
          <w:szCs w:val="22"/>
        </w:rPr>
        <w:t>Tests Written:</w:t>
      </w:r>
    </w:p>
    <w:p w14:paraId="14636302" w14:textId="60DFEC6A" w:rsidR="393991DD" w:rsidRPr="00071B60" w:rsidRDefault="393991DD" w:rsidP="00037679">
      <w:pPr>
        <w:pStyle w:val="ListParagraph"/>
        <w:numPr>
          <w:ilvl w:val="0"/>
          <w:numId w:val="10"/>
        </w:numPr>
        <w:spacing w:line="257" w:lineRule="auto"/>
        <w:rPr>
          <w:i/>
          <w:iCs/>
          <w:sz w:val="20"/>
        </w:rPr>
      </w:pPr>
      <w:proofErr w:type="spellStart"/>
      <w:r w:rsidRPr="00071B60">
        <w:rPr>
          <w:i/>
          <w:iCs/>
          <w:sz w:val="20"/>
        </w:rPr>
        <w:t>BuildingsTest</w:t>
      </w:r>
      <w:proofErr w:type="spellEnd"/>
    </w:p>
    <w:p w14:paraId="162361DD" w14:textId="3F694036" w:rsidR="393991DD" w:rsidRPr="00071B60" w:rsidRDefault="393991DD" w:rsidP="00037679">
      <w:pPr>
        <w:pStyle w:val="ListParagraph"/>
        <w:numPr>
          <w:ilvl w:val="0"/>
          <w:numId w:val="10"/>
        </w:numPr>
        <w:spacing w:line="257" w:lineRule="auto"/>
        <w:rPr>
          <w:i/>
          <w:iCs/>
          <w:sz w:val="20"/>
        </w:rPr>
      </w:pPr>
      <w:proofErr w:type="spellStart"/>
      <w:r w:rsidRPr="00071B60">
        <w:rPr>
          <w:i/>
          <w:iCs/>
          <w:sz w:val="20"/>
        </w:rPr>
        <w:t>DepartmentsTest</w:t>
      </w:r>
      <w:proofErr w:type="spellEnd"/>
    </w:p>
    <w:p w14:paraId="76D8D3A4" w14:textId="26F5DEC4" w:rsidR="393991DD" w:rsidRPr="00071B60" w:rsidRDefault="393991DD" w:rsidP="00037679">
      <w:pPr>
        <w:pStyle w:val="ListParagraph"/>
        <w:numPr>
          <w:ilvl w:val="0"/>
          <w:numId w:val="10"/>
        </w:numPr>
        <w:spacing w:line="257" w:lineRule="auto"/>
        <w:rPr>
          <w:i/>
          <w:iCs/>
          <w:sz w:val="20"/>
        </w:rPr>
      </w:pPr>
      <w:proofErr w:type="spellStart"/>
      <w:r w:rsidRPr="00071B60">
        <w:rPr>
          <w:i/>
          <w:iCs/>
          <w:sz w:val="20"/>
        </w:rPr>
        <w:t>IncidentTest</w:t>
      </w:r>
      <w:proofErr w:type="spellEnd"/>
    </w:p>
    <w:p w14:paraId="065B5CCD" w14:textId="28D3195E" w:rsidR="393991DD" w:rsidRPr="00071B60" w:rsidRDefault="393991DD" w:rsidP="00037679">
      <w:pPr>
        <w:pStyle w:val="ListParagraph"/>
        <w:numPr>
          <w:ilvl w:val="0"/>
          <w:numId w:val="10"/>
        </w:numPr>
        <w:spacing w:line="257" w:lineRule="auto"/>
        <w:rPr>
          <w:i/>
          <w:iCs/>
          <w:sz w:val="20"/>
        </w:rPr>
      </w:pPr>
      <w:proofErr w:type="spellStart"/>
      <w:r w:rsidRPr="00071B60">
        <w:rPr>
          <w:i/>
          <w:iCs/>
          <w:sz w:val="20"/>
        </w:rPr>
        <w:t>RoleTest</w:t>
      </w:r>
      <w:proofErr w:type="spellEnd"/>
    </w:p>
    <w:p w14:paraId="10FC8196" w14:textId="6A63FA1D" w:rsidR="393991DD" w:rsidRPr="00071B60" w:rsidRDefault="393991DD" w:rsidP="00037679">
      <w:pPr>
        <w:pStyle w:val="ListParagraph"/>
        <w:numPr>
          <w:ilvl w:val="0"/>
          <w:numId w:val="10"/>
        </w:numPr>
        <w:spacing w:line="257" w:lineRule="auto"/>
        <w:rPr>
          <w:i/>
          <w:iCs/>
          <w:sz w:val="20"/>
        </w:rPr>
      </w:pPr>
      <w:proofErr w:type="spellStart"/>
      <w:r w:rsidRPr="00071B60">
        <w:rPr>
          <w:i/>
          <w:iCs/>
          <w:sz w:val="20"/>
        </w:rPr>
        <w:t>RoomsTest</w:t>
      </w:r>
      <w:proofErr w:type="spellEnd"/>
    </w:p>
    <w:p w14:paraId="23BDFDF3" w14:textId="29B01988" w:rsidR="393991DD" w:rsidRPr="00071B60" w:rsidRDefault="393991DD" w:rsidP="00037679">
      <w:pPr>
        <w:pStyle w:val="ListParagraph"/>
        <w:numPr>
          <w:ilvl w:val="0"/>
          <w:numId w:val="10"/>
        </w:numPr>
        <w:spacing w:line="257" w:lineRule="auto"/>
        <w:rPr>
          <w:i/>
          <w:iCs/>
          <w:sz w:val="20"/>
        </w:rPr>
      </w:pPr>
      <w:proofErr w:type="spellStart"/>
      <w:r w:rsidRPr="00071B60">
        <w:rPr>
          <w:i/>
          <w:iCs/>
          <w:sz w:val="20"/>
        </w:rPr>
        <w:t>UsersTest</w:t>
      </w:r>
      <w:proofErr w:type="spellEnd"/>
    </w:p>
    <w:p w14:paraId="70BAF7B8" w14:textId="1FAF5AE6" w:rsidR="393991DD" w:rsidRPr="00071B60" w:rsidRDefault="393991DD" w:rsidP="00037679">
      <w:pPr>
        <w:pStyle w:val="ListParagraph"/>
        <w:numPr>
          <w:ilvl w:val="0"/>
          <w:numId w:val="10"/>
        </w:numPr>
        <w:spacing w:line="257" w:lineRule="auto"/>
        <w:rPr>
          <w:i/>
          <w:iCs/>
          <w:sz w:val="20"/>
        </w:rPr>
      </w:pPr>
      <w:proofErr w:type="spellStart"/>
      <w:r w:rsidRPr="00071B60">
        <w:rPr>
          <w:i/>
          <w:iCs/>
          <w:sz w:val="20"/>
        </w:rPr>
        <w:t>BuildingRepoTest</w:t>
      </w:r>
      <w:proofErr w:type="spellEnd"/>
    </w:p>
    <w:p w14:paraId="775A2CC0" w14:textId="6EA8BEEE" w:rsidR="393991DD" w:rsidRPr="00071B60" w:rsidRDefault="393991DD" w:rsidP="00037679">
      <w:pPr>
        <w:pStyle w:val="ListParagraph"/>
        <w:numPr>
          <w:ilvl w:val="0"/>
          <w:numId w:val="10"/>
        </w:numPr>
        <w:spacing w:line="257" w:lineRule="auto"/>
        <w:rPr>
          <w:i/>
          <w:iCs/>
          <w:sz w:val="20"/>
        </w:rPr>
      </w:pPr>
      <w:proofErr w:type="spellStart"/>
      <w:r w:rsidRPr="00071B60">
        <w:rPr>
          <w:i/>
          <w:iCs/>
          <w:sz w:val="20"/>
        </w:rPr>
        <w:t>DepartmentRepoTest</w:t>
      </w:r>
      <w:proofErr w:type="spellEnd"/>
    </w:p>
    <w:p w14:paraId="6934917B" w14:textId="2449F96E" w:rsidR="393991DD" w:rsidRPr="00071B60" w:rsidRDefault="393991DD" w:rsidP="00037679">
      <w:pPr>
        <w:pStyle w:val="ListParagraph"/>
        <w:numPr>
          <w:ilvl w:val="0"/>
          <w:numId w:val="10"/>
        </w:numPr>
        <w:spacing w:line="257" w:lineRule="auto"/>
        <w:rPr>
          <w:i/>
          <w:iCs/>
          <w:sz w:val="20"/>
        </w:rPr>
      </w:pPr>
      <w:proofErr w:type="spellStart"/>
      <w:r w:rsidRPr="00071B60">
        <w:rPr>
          <w:i/>
          <w:iCs/>
          <w:sz w:val="20"/>
        </w:rPr>
        <w:t>IncidentRepoTest</w:t>
      </w:r>
      <w:proofErr w:type="spellEnd"/>
    </w:p>
    <w:p w14:paraId="5A364211" w14:textId="44FCDE33" w:rsidR="393991DD" w:rsidRPr="00071B60" w:rsidRDefault="393991DD" w:rsidP="00037679">
      <w:pPr>
        <w:pStyle w:val="ListParagraph"/>
        <w:numPr>
          <w:ilvl w:val="0"/>
          <w:numId w:val="10"/>
        </w:numPr>
        <w:spacing w:line="257" w:lineRule="auto"/>
        <w:rPr>
          <w:i/>
          <w:iCs/>
          <w:sz w:val="20"/>
        </w:rPr>
      </w:pPr>
      <w:proofErr w:type="spellStart"/>
      <w:r w:rsidRPr="00071B60">
        <w:rPr>
          <w:i/>
          <w:iCs/>
          <w:sz w:val="20"/>
        </w:rPr>
        <w:t>RoleRepoTest</w:t>
      </w:r>
      <w:proofErr w:type="spellEnd"/>
    </w:p>
    <w:p w14:paraId="33CB61E5" w14:textId="06FDF3A3" w:rsidR="393991DD" w:rsidRPr="00071B60" w:rsidRDefault="393991DD" w:rsidP="00037679">
      <w:pPr>
        <w:pStyle w:val="ListParagraph"/>
        <w:numPr>
          <w:ilvl w:val="0"/>
          <w:numId w:val="10"/>
        </w:numPr>
        <w:spacing w:line="257" w:lineRule="auto"/>
        <w:rPr>
          <w:i/>
          <w:iCs/>
          <w:sz w:val="20"/>
        </w:rPr>
      </w:pPr>
      <w:proofErr w:type="spellStart"/>
      <w:r w:rsidRPr="00071B60">
        <w:rPr>
          <w:i/>
          <w:iCs/>
          <w:sz w:val="20"/>
        </w:rPr>
        <w:t>RoomRepoTest</w:t>
      </w:r>
      <w:proofErr w:type="spellEnd"/>
    </w:p>
    <w:p w14:paraId="10E3B840" w14:textId="52D4393A" w:rsidR="393991DD" w:rsidRPr="00071B60" w:rsidRDefault="393991DD" w:rsidP="00037679">
      <w:pPr>
        <w:pStyle w:val="ListParagraph"/>
        <w:numPr>
          <w:ilvl w:val="0"/>
          <w:numId w:val="10"/>
        </w:numPr>
        <w:spacing w:line="257" w:lineRule="auto"/>
        <w:rPr>
          <w:i/>
          <w:iCs/>
          <w:sz w:val="20"/>
        </w:rPr>
      </w:pPr>
      <w:proofErr w:type="spellStart"/>
      <w:r w:rsidRPr="00071B60">
        <w:rPr>
          <w:i/>
          <w:iCs/>
          <w:sz w:val="20"/>
        </w:rPr>
        <w:t>UsersRepoTest</w:t>
      </w:r>
      <w:proofErr w:type="spellEnd"/>
    </w:p>
    <w:p w14:paraId="2B31C466" w14:textId="4E1294F4" w:rsidR="393991DD" w:rsidRPr="00071B60" w:rsidRDefault="393991DD" w:rsidP="00037679">
      <w:pPr>
        <w:pStyle w:val="ListParagraph"/>
        <w:numPr>
          <w:ilvl w:val="0"/>
          <w:numId w:val="10"/>
        </w:numPr>
        <w:spacing w:line="257" w:lineRule="auto"/>
        <w:rPr>
          <w:i/>
          <w:iCs/>
          <w:sz w:val="20"/>
        </w:rPr>
      </w:pPr>
      <w:proofErr w:type="spellStart"/>
      <w:r w:rsidRPr="00071B60">
        <w:rPr>
          <w:i/>
          <w:iCs/>
          <w:sz w:val="20"/>
        </w:rPr>
        <w:t>BuildingsServiceTest</w:t>
      </w:r>
      <w:proofErr w:type="spellEnd"/>
    </w:p>
    <w:p w14:paraId="04B8A30C" w14:textId="57201857" w:rsidR="393991DD" w:rsidRPr="00071B60" w:rsidRDefault="393991DD" w:rsidP="00037679">
      <w:pPr>
        <w:pStyle w:val="ListParagraph"/>
        <w:numPr>
          <w:ilvl w:val="0"/>
          <w:numId w:val="10"/>
        </w:numPr>
        <w:spacing w:line="257" w:lineRule="auto"/>
        <w:rPr>
          <w:i/>
          <w:iCs/>
          <w:sz w:val="20"/>
        </w:rPr>
      </w:pPr>
      <w:proofErr w:type="spellStart"/>
      <w:r w:rsidRPr="00071B60">
        <w:rPr>
          <w:i/>
          <w:iCs/>
          <w:sz w:val="20"/>
        </w:rPr>
        <w:t>TestingWebAppTest</w:t>
      </w:r>
      <w:proofErr w:type="spellEnd"/>
    </w:p>
    <w:p w14:paraId="3BF5515D" w14:textId="3A2C5E3A" w:rsidR="393991DD" w:rsidRPr="00071B60" w:rsidRDefault="393991DD" w:rsidP="00037679">
      <w:pPr>
        <w:pStyle w:val="ListParagraph"/>
        <w:numPr>
          <w:ilvl w:val="0"/>
          <w:numId w:val="10"/>
        </w:numPr>
        <w:spacing w:line="257" w:lineRule="auto"/>
        <w:rPr>
          <w:i/>
          <w:iCs/>
          <w:sz w:val="20"/>
        </w:rPr>
      </w:pPr>
      <w:proofErr w:type="spellStart"/>
      <w:r w:rsidRPr="00071B60">
        <w:rPr>
          <w:i/>
          <w:iCs/>
          <w:sz w:val="20"/>
        </w:rPr>
        <w:t>WebTests</w:t>
      </w:r>
      <w:proofErr w:type="spellEnd"/>
      <w:r w:rsidRPr="00071B60">
        <w:rPr>
          <w:sz w:val="20"/>
        </w:rPr>
        <w:t xml:space="preserve"> </w:t>
      </w:r>
    </w:p>
    <w:p w14:paraId="4A911B18" w14:textId="3057528F" w:rsidR="30574508" w:rsidRPr="00AF1EFD" w:rsidRDefault="30574508" w:rsidP="00071B60">
      <w:pPr>
        <w:jc w:val="center"/>
        <w:rPr>
          <w:b/>
          <w:bCs/>
          <w:color w:val="007A37"/>
          <w:sz w:val="28"/>
          <w:szCs w:val="28"/>
        </w:rPr>
      </w:pPr>
      <w:r w:rsidRPr="00AF1EFD">
        <w:rPr>
          <w:b/>
          <w:bCs/>
          <w:color w:val="007A37"/>
          <w:sz w:val="28"/>
          <w:szCs w:val="28"/>
        </w:rPr>
        <w:t>10</w:t>
      </w:r>
      <w:r w:rsidR="38DBD516" w:rsidRPr="00AF1EFD">
        <w:rPr>
          <w:b/>
          <w:bCs/>
          <w:color w:val="007A37"/>
          <w:sz w:val="28"/>
          <w:szCs w:val="28"/>
        </w:rPr>
        <w:t>. Post-Mortem Analysis</w:t>
      </w:r>
    </w:p>
    <w:p w14:paraId="319AD883" w14:textId="70FF49FD" w:rsidR="5F01D290" w:rsidRPr="00071B60" w:rsidRDefault="0A6B171F" w:rsidP="25629B54">
      <w:pPr>
        <w:ind w:firstLine="720"/>
      </w:pPr>
      <w:r>
        <w:t xml:space="preserve">The project as we worked on and created it from scratch slowly began to unravel and show patterns and the structure that would make up the core of our program. We needed a strong understanding of </w:t>
      </w:r>
      <w:proofErr w:type="spellStart"/>
      <w:r>
        <w:t>Thymeleaf</w:t>
      </w:r>
      <w:proofErr w:type="spellEnd"/>
      <w:r>
        <w:t xml:space="preserve">, </w:t>
      </w:r>
      <w:r w:rsidR="0D14A868">
        <w:t>JavaScript</w:t>
      </w:r>
      <w:r>
        <w:t xml:space="preserve">, the </w:t>
      </w:r>
      <w:r w:rsidR="764A5A8C">
        <w:t>Spring Boot Application Framework, and its sub</w:t>
      </w:r>
      <w:r w:rsidR="11EE8986">
        <w:t>-</w:t>
      </w:r>
      <w:r w:rsidR="764A5A8C">
        <w:t xml:space="preserve">framework Spring Security. Our program had a lot of small hurdles we slowly had to find our way through that could have potentially been made easier had </w:t>
      </w:r>
      <w:r w:rsidR="1F7EA36E">
        <w:t>we had</w:t>
      </w:r>
      <w:r w:rsidR="0C1A9D27">
        <w:t xml:space="preserve"> known</w:t>
      </w:r>
      <w:r w:rsidR="764A5A8C">
        <w:t xml:space="preserve"> about patterns earlier on. Notably the </w:t>
      </w:r>
      <w:r w:rsidR="270B03F2">
        <w:t xml:space="preserve">Singleton and Decorator patterns. </w:t>
      </w:r>
      <w:r w:rsidR="3B206475">
        <w:t>In terms of the systems UI, it easily could have been improved through the combined usage of various CSS frameworks like Bootstrap, jQuery, and general CSS if we had more time that we felt we could have put forward towards this part of the project.</w:t>
      </w:r>
      <w:r w:rsidR="52ACEA75">
        <w:t xml:space="preserve"> An issue we often had with this project was getting hung-on on issues like database troubles, excel file issues, and getting our login to</w:t>
      </w:r>
      <w:r w:rsidR="32880329">
        <w:t xml:space="preserve"> be properly working. </w:t>
      </w:r>
      <w:r w:rsidR="3CA372C9">
        <w:t>Stronger communication</w:t>
      </w:r>
      <w:r w:rsidR="07E69B69">
        <w:t xml:space="preserve"> and organization</w:t>
      </w:r>
      <w:r w:rsidR="3CA372C9">
        <w:t xml:space="preserve"> between the group members would also have increased productivity </w:t>
      </w:r>
      <w:r w:rsidR="0ED373BA">
        <w:t xml:space="preserve">toward the goal of the project. </w:t>
      </w:r>
      <w:r w:rsidR="0EA6D505">
        <w:t>A stronger</w:t>
      </w:r>
      <w:r w:rsidR="1C61E774">
        <w:t xml:space="preserve"> </w:t>
      </w:r>
      <w:r w:rsidR="1EA40BB7">
        <w:t>understanding</w:t>
      </w:r>
      <w:r w:rsidR="1C61E774">
        <w:t xml:space="preserve"> </w:t>
      </w:r>
      <w:r w:rsidR="4ABDFC25">
        <w:t>of</w:t>
      </w:r>
      <w:r w:rsidR="1C61E774">
        <w:t xml:space="preserve"> </w:t>
      </w:r>
      <w:r w:rsidR="41B747E8">
        <w:t>MySQL</w:t>
      </w:r>
      <w:r w:rsidR="1C61E774">
        <w:t xml:space="preserve"> and databases</w:t>
      </w:r>
      <w:r w:rsidR="48872D13">
        <w:t>, in general,</w:t>
      </w:r>
      <w:r w:rsidR="1C61E774">
        <w:t xml:space="preserve"> </w:t>
      </w:r>
      <w:r w:rsidR="4255874A">
        <w:t xml:space="preserve">would have made the </w:t>
      </w:r>
      <w:r w:rsidR="2E15226E">
        <w:t>creation</w:t>
      </w:r>
      <w:r w:rsidR="4255874A">
        <w:t xml:space="preserve"> </w:t>
      </w:r>
      <w:r w:rsidR="069DF883">
        <w:t xml:space="preserve">and connections </w:t>
      </w:r>
      <w:r w:rsidR="4255874A">
        <w:t xml:space="preserve">of tables easier. </w:t>
      </w:r>
    </w:p>
    <w:p w14:paraId="32A600E9" w14:textId="365C0105" w:rsidR="2D31CD57" w:rsidRPr="00AF1EFD" w:rsidRDefault="2C8B1773" w:rsidP="00071B60">
      <w:pPr>
        <w:jc w:val="center"/>
        <w:rPr>
          <w:b/>
          <w:bCs/>
          <w:color w:val="007A37"/>
          <w:sz w:val="28"/>
          <w:szCs w:val="28"/>
        </w:rPr>
      </w:pPr>
      <w:r w:rsidRPr="00AF1EFD">
        <w:rPr>
          <w:b/>
          <w:bCs/>
          <w:color w:val="007A37"/>
          <w:sz w:val="28"/>
          <w:szCs w:val="28"/>
        </w:rPr>
        <w:t>1</w:t>
      </w:r>
      <w:r w:rsidR="0019F6E3" w:rsidRPr="00AF1EFD">
        <w:rPr>
          <w:b/>
          <w:bCs/>
          <w:color w:val="007A37"/>
          <w:sz w:val="28"/>
          <w:szCs w:val="28"/>
        </w:rPr>
        <w:t>1</w:t>
      </w:r>
      <w:r w:rsidR="546F32FA" w:rsidRPr="00AF1EFD">
        <w:rPr>
          <w:b/>
          <w:bCs/>
          <w:color w:val="007A37"/>
          <w:sz w:val="28"/>
          <w:szCs w:val="28"/>
        </w:rPr>
        <w:t xml:space="preserve">. </w:t>
      </w:r>
      <w:r w:rsidR="4D062718" w:rsidRPr="00AF1EFD">
        <w:rPr>
          <w:b/>
          <w:bCs/>
          <w:color w:val="007A37"/>
          <w:sz w:val="28"/>
          <w:szCs w:val="28"/>
        </w:rPr>
        <w:t>References</w:t>
      </w:r>
    </w:p>
    <w:p w14:paraId="72B10D9F" w14:textId="6AEA42EF" w:rsidR="478228D7" w:rsidRDefault="478228D7" w:rsidP="4A69E322">
      <w:pPr>
        <w:ind w:left="567" w:hanging="567"/>
      </w:pPr>
      <w:r w:rsidRPr="4A69E322">
        <w:rPr>
          <w:rFonts w:ascii="Calibri" w:eastAsia="Calibri" w:hAnsi="Calibri" w:cs="Calibri"/>
          <w:szCs w:val="22"/>
        </w:rPr>
        <w:t xml:space="preserve">“Conditionals in </w:t>
      </w:r>
      <w:proofErr w:type="spellStart"/>
      <w:r w:rsidRPr="4A69E322">
        <w:rPr>
          <w:rFonts w:ascii="Calibri" w:eastAsia="Calibri" w:hAnsi="Calibri" w:cs="Calibri"/>
          <w:szCs w:val="22"/>
        </w:rPr>
        <w:t>Thymeleaf</w:t>
      </w:r>
      <w:proofErr w:type="spellEnd"/>
      <w:r w:rsidRPr="4A69E322">
        <w:rPr>
          <w:rFonts w:ascii="Calibri" w:eastAsia="Calibri" w:hAnsi="Calibri" w:cs="Calibri"/>
          <w:szCs w:val="22"/>
        </w:rPr>
        <w:t xml:space="preserve">.” </w:t>
      </w:r>
      <w:proofErr w:type="spellStart"/>
      <w:r w:rsidRPr="4A69E322">
        <w:rPr>
          <w:rFonts w:ascii="Calibri" w:eastAsia="Calibri" w:hAnsi="Calibri" w:cs="Calibri"/>
          <w:i/>
          <w:iCs/>
          <w:szCs w:val="22"/>
        </w:rPr>
        <w:t>Baeldung</w:t>
      </w:r>
      <w:proofErr w:type="spellEnd"/>
      <w:r w:rsidRPr="4A69E322">
        <w:rPr>
          <w:rFonts w:ascii="Calibri" w:eastAsia="Calibri" w:hAnsi="Calibri" w:cs="Calibri"/>
          <w:szCs w:val="22"/>
        </w:rPr>
        <w:t xml:space="preserve">, 5 Aug. 2022, </w:t>
      </w:r>
      <w:hyperlink r:id="rId21">
        <w:r w:rsidRPr="4A69E322">
          <w:rPr>
            <w:rStyle w:val="Hyperlink"/>
            <w:rFonts w:ascii="Calibri" w:eastAsia="Calibri" w:hAnsi="Calibri" w:cs="Calibri"/>
            <w:szCs w:val="22"/>
          </w:rPr>
          <w:t>https://www.baeldung.com/spring-thymeleaf-conditionals</w:t>
        </w:r>
      </w:hyperlink>
      <w:r w:rsidRPr="4A69E322">
        <w:rPr>
          <w:rFonts w:ascii="Calibri" w:eastAsia="Calibri" w:hAnsi="Calibri" w:cs="Calibri"/>
          <w:szCs w:val="22"/>
        </w:rPr>
        <w:t xml:space="preserve">. </w:t>
      </w:r>
    </w:p>
    <w:p w14:paraId="079557A8" w14:textId="63DB785E" w:rsidR="478228D7" w:rsidRDefault="478228D7" w:rsidP="4A69E322">
      <w:pPr>
        <w:ind w:left="567" w:hanging="567"/>
      </w:pPr>
      <w:r w:rsidRPr="4A69E322">
        <w:rPr>
          <w:rFonts w:ascii="Calibri" w:eastAsia="Calibri" w:hAnsi="Calibri" w:cs="Calibri"/>
          <w:szCs w:val="22"/>
        </w:rPr>
        <w:t xml:space="preserve">“CSS Dropdowns.” </w:t>
      </w:r>
      <w:r w:rsidRPr="4A69E322">
        <w:rPr>
          <w:rFonts w:ascii="Calibri" w:eastAsia="Calibri" w:hAnsi="Calibri" w:cs="Calibri"/>
          <w:i/>
          <w:iCs/>
          <w:szCs w:val="22"/>
        </w:rPr>
        <w:t>CSS Dropdowns</w:t>
      </w:r>
      <w:r w:rsidRPr="4A69E322">
        <w:rPr>
          <w:rFonts w:ascii="Calibri" w:eastAsia="Calibri" w:hAnsi="Calibri" w:cs="Calibri"/>
          <w:szCs w:val="22"/>
        </w:rPr>
        <w:t xml:space="preserve">, </w:t>
      </w:r>
      <w:hyperlink r:id="rId22">
        <w:r w:rsidRPr="4A69E322">
          <w:rPr>
            <w:rStyle w:val="Hyperlink"/>
            <w:rFonts w:ascii="Calibri" w:eastAsia="Calibri" w:hAnsi="Calibri" w:cs="Calibri"/>
            <w:szCs w:val="22"/>
          </w:rPr>
          <w:t>https://www.w3schools.com/css/css_dropdowns.asp</w:t>
        </w:r>
      </w:hyperlink>
      <w:r w:rsidRPr="4A69E322">
        <w:rPr>
          <w:rFonts w:ascii="Calibri" w:eastAsia="Calibri" w:hAnsi="Calibri" w:cs="Calibri"/>
          <w:szCs w:val="22"/>
        </w:rPr>
        <w:t xml:space="preserve">. </w:t>
      </w:r>
    </w:p>
    <w:p w14:paraId="0A157B11" w14:textId="0CBA2F4C" w:rsidR="478228D7" w:rsidRDefault="478228D7" w:rsidP="4A69E322">
      <w:pPr>
        <w:ind w:left="567" w:hanging="567"/>
      </w:pPr>
      <w:r w:rsidRPr="4A69E322">
        <w:rPr>
          <w:rFonts w:ascii="Calibri" w:eastAsia="Calibri" w:hAnsi="Calibri" w:cs="Calibri"/>
          <w:szCs w:val="22"/>
        </w:rPr>
        <w:t xml:space="preserve">“Getting Started: Testing the Web Layer.” </w:t>
      </w:r>
      <w:r w:rsidRPr="4A69E322">
        <w:rPr>
          <w:rFonts w:ascii="Calibri" w:eastAsia="Calibri" w:hAnsi="Calibri" w:cs="Calibri"/>
          <w:i/>
          <w:iCs/>
          <w:szCs w:val="22"/>
        </w:rPr>
        <w:t>Getting Started | Testing the Web Layer</w:t>
      </w:r>
      <w:r w:rsidRPr="4A69E322">
        <w:rPr>
          <w:rFonts w:ascii="Calibri" w:eastAsia="Calibri" w:hAnsi="Calibri" w:cs="Calibri"/>
          <w:szCs w:val="22"/>
        </w:rPr>
        <w:t xml:space="preserve">, </w:t>
      </w:r>
      <w:hyperlink r:id="rId23">
        <w:r w:rsidRPr="4A69E322">
          <w:rPr>
            <w:rStyle w:val="Hyperlink"/>
            <w:rFonts w:ascii="Calibri" w:eastAsia="Calibri" w:hAnsi="Calibri" w:cs="Calibri"/>
            <w:szCs w:val="22"/>
          </w:rPr>
          <w:t>https://spring.io/guides/gs/testing-web/</w:t>
        </w:r>
      </w:hyperlink>
      <w:r w:rsidRPr="4A69E322">
        <w:rPr>
          <w:rFonts w:ascii="Calibri" w:eastAsia="Calibri" w:hAnsi="Calibri" w:cs="Calibri"/>
          <w:szCs w:val="22"/>
        </w:rPr>
        <w:t xml:space="preserve">. </w:t>
      </w:r>
    </w:p>
    <w:p w14:paraId="4579C86D" w14:textId="574C7E7F" w:rsidR="478228D7" w:rsidRDefault="478228D7" w:rsidP="4A69E322">
      <w:pPr>
        <w:ind w:left="567" w:hanging="567"/>
      </w:pPr>
      <w:r w:rsidRPr="4A69E322">
        <w:rPr>
          <w:rFonts w:ascii="Calibri" w:eastAsia="Calibri" w:hAnsi="Calibri" w:cs="Calibri"/>
          <w:szCs w:val="22"/>
        </w:rPr>
        <w:t xml:space="preserve">“How to Send Email in Java Using GMAIL </w:t>
      </w:r>
      <w:proofErr w:type="gramStart"/>
      <w:r w:rsidRPr="4A69E322">
        <w:rPr>
          <w:rFonts w:ascii="Calibri" w:eastAsia="Calibri" w:hAnsi="Calibri" w:cs="Calibri"/>
          <w:szCs w:val="22"/>
        </w:rPr>
        <w:t>SMTP?:</w:t>
      </w:r>
      <w:proofErr w:type="gramEnd"/>
      <w:r w:rsidRPr="4A69E322">
        <w:rPr>
          <w:rFonts w:ascii="Calibri" w:eastAsia="Calibri" w:hAnsi="Calibri" w:cs="Calibri"/>
          <w:szCs w:val="22"/>
        </w:rPr>
        <w:t xml:space="preserve"> </w:t>
      </w:r>
      <w:proofErr w:type="spellStart"/>
      <w:r w:rsidRPr="4A69E322">
        <w:rPr>
          <w:rFonts w:ascii="Calibri" w:eastAsia="Calibri" w:hAnsi="Calibri" w:cs="Calibri"/>
          <w:szCs w:val="22"/>
        </w:rPr>
        <w:t>Pepipost</w:t>
      </w:r>
      <w:proofErr w:type="spellEnd"/>
      <w:r w:rsidRPr="4A69E322">
        <w:rPr>
          <w:rFonts w:ascii="Calibri" w:eastAsia="Calibri" w:hAnsi="Calibri" w:cs="Calibri"/>
          <w:szCs w:val="22"/>
        </w:rPr>
        <w:t xml:space="preserve">.” </w:t>
      </w:r>
      <w:r w:rsidRPr="4A69E322">
        <w:rPr>
          <w:rFonts w:ascii="Calibri" w:eastAsia="Calibri" w:hAnsi="Calibri" w:cs="Calibri"/>
          <w:i/>
          <w:iCs/>
          <w:szCs w:val="22"/>
        </w:rPr>
        <w:t xml:space="preserve">How To Send Email </w:t>
      </w:r>
      <w:proofErr w:type="gramStart"/>
      <w:r w:rsidRPr="4A69E322">
        <w:rPr>
          <w:rFonts w:ascii="Calibri" w:eastAsia="Calibri" w:hAnsi="Calibri" w:cs="Calibri"/>
          <w:i/>
          <w:iCs/>
          <w:szCs w:val="22"/>
        </w:rPr>
        <w:t>In</w:t>
      </w:r>
      <w:proofErr w:type="gramEnd"/>
      <w:r w:rsidRPr="4A69E322">
        <w:rPr>
          <w:rFonts w:ascii="Calibri" w:eastAsia="Calibri" w:hAnsi="Calibri" w:cs="Calibri"/>
          <w:i/>
          <w:iCs/>
          <w:szCs w:val="22"/>
        </w:rPr>
        <w:t xml:space="preserve"> Java Using Gmail SMTP? | </w:t>
      </w:r>
      <w:proofErr w:type="spellStart"/>
      <w:r w:rsidRPr="4A69E322">
        <w:rPr>
          <w:rFonts w:ascii="Calibri" w:eastAsia="Calibri" w:hAnsi="Calibri" w:cs="Calibri"/>
          <w:i/>
          <w:iCs/>
          <w:szCs w:val="22"/>
        </w:rPr>
        <w:t>Pepipost</w:t>
      </w:r>
      <w:proofErr w:type="spellEnd"/>
      <w:r w:rsidRPr="4A69E322">
        <w:rPr>
          <w:rFonts w:ascii="Calibri" w:eastAsia="Calibri" w:hAnsi="Calibri" w:cs="Calibri"/>
          <w:szCs w:val="22"/>
        </w:rPr>
        <w:t xml:space="preserve">, </w:t>
      </w:r>
      <w:hyperlink r:id="rId24">
        <w:r w:rsidRPr="4A69E322">
          <w:rPr>
            <w:rStyle w:val="Hyperlink"/>
            <w:rFonts w:ascii="Calibri" w:eastAsia="Calibri" w:hAnsi="Calibri" w:cs="Calibri"/>
            <w:szCs w:val="22"/>
          </w:rPr>
          <w:t>https://netcorecloud.com/tutorials/send-email-in-java-using-gmail-smtp/</w:t>
        </w:r>
      </w:hyperlink>
      <w:r w:rsidRPr="4A69E322">
        <w:rPr>
          <w:rFonts w:ascii="Calibri" w:eastAsia="Calibri" w:hAnsi="Calibri" w:cs="Calibri"/>
          <w:szCs w:val="22"/>
        </w:rPr>
        <w:t xml:space="preserve">. </w:t>
      </w:r>
    </w:p>
    <w:p w14:paraId="06F4D4BE" w14:textId="7093C3B1" w:rsidR="478228D7" w:rsidRDefault="478228D7" w:rsidP="4A69E322">
      <w:pPr>
        <w:ind w:left="567" w:hanging="567"/>
      </w:pPr>
      <w:r w:rsidRPr="4A69E322">
        <w:rPr>
          <w:rFonts w:ascii="Calibri" w:eastAsia="Calibri" w:hAnsi="Calibri" w:cs="Calibri"/>
          <w:szCs w:val="22"/>
        </w:rPr>
        <w:t xml:space="preserve">“How to Work with Dates in </w:t>
      </w:r>
      <w:proofErr w:type="spellStart"/>
      <w:r w:rsidRPr="4A69E322">
        <w:rPr>
          <w:rFonts w:ascii="Calibri" w:eastAsia="Calibri" w:hAnsi="Calibri" w:cs="Calibri"/>
          <w:szCs w:val="22"/>
        </w:rPr>
        <w:t>Thymeleaf</w:t>
      </w:r>
      <w:proofErr w:type="spellEnd"/>
      <w:r w:rsidRPr="4A69E322">
        <w:rPr>
          <w:rFonts w:ascii="Calibri" w:eastAsia="Calibri" w:hAnsi="Calibri" w:cs="Calibri"/>
          <w:szCs w:val="22"/>
        </w:rPr>
        <w:t xml:space="preserve">.” </w:t>
      </w:r>
      <w:proofErr w:type="spellStart"/>
      <w:r w:rsidRPr="4A69E322">
        <w:rPr>
          <w:rFonts w:ascii="Calibri" w:eastAsia="Calibri" w:hAnsi="Calibri" w:cs="Calibri"/>
          <w:i/>
          <w:iCs/>
          <w:szCs w:val="22"/>
        </w:rPr>
        <w:t>Baeldung</w:t>
      </w:r>
      <w:proofErr w:type="spellEnd"/>
      <w:r w:rsidRPr="4A69E322">
        <w:rPr>
          <w:rFonts w:ascii="Calibri" w:eastAsia="Calibri" w:hAnsi="Calibri" w:cs="Calibri"/>
          <w:szCs w:val="22"/>
        </w:rPr>
        <w:t xml:space="preserve">, 29 May 2022, </w:t>
      </w:r>
      <w:hyperlink r:id="rId25">
        <w:r w:rsidRPr="4A69E322">
          <w:rPr>
            <w:rStyle w:val="Hyperlink"/>
            <w:rFonts w:ascii="Calibri" w:eastAsia="Calibri" w:hAnsi="Calibri" w:cs="Calibri"/>
            <w:szCs w:val="22"/>
          </w:rPr>
          <w:t>https://www.baeldung.com/dates-in-thymeleaf</w:t>
        </w:r>
      </w:hyperlink>
      <w:r w:rsidRPr="4A69E322">
        <w:rPr>
          <w:rFonts w:ascii="Calibri" w:eastAsia="Calibri" w:hAnsi="Calibri" w:cs="Calibri"/>
          <w:szCs w:val="22"/>
        </w:rPr>
        <w:t xml:space="preserve">. </w:t>
      </w:r>
    </w:p>
    <w:p w14:paraId="6BF69B71" w14:textId="7A1511FB" w:rsidR="478228D7" w:rsidRDefault="478228D7" w:rsidP="4A69E322">
      <w:pPr>
        <w:ind w:left="567" w:hanging="567"/>
      </w:pPr>
      <w:r w:rsidRPr="4A69E322">
        <w:rPr>
          <w:rFonts w:ascii="Calibri" w:eastAsia="Calibri" w:hAnsi="Calibri" w:cs="Calibri"/>
          <w:szCs w:val="22"/>
        </w:rPr>
        <w:t xml:space="preserve">“The Import </w:t>
      </w:r>
      <w:proofErr w:type="spellStart"/>
      <w:proofErr w:type="gramStart"/>
      <w:r w:rsidRPr="4A69E322">
        <w:rPr>
          <w:rFonts w:ascii="Calibri" w:eastAsia="Calibri" w:hAnsi="Calibri" w:cs="Calibri"/>
          <w:szCs w:val="22"/>
        </w:rPr>
        <w:t>Org.springframework.security</w:t>
      </w:r>
      <w:proofErr w:type="spellEnd"/>
      <w:proofErr w:type="gramEnd"/>
      <w:r w:rsidRPr="4A69E322">
        <w:rPr>
          <w:rFonts w:ascii="Calibri" w:eastAsia="Calibri" w:hAnsi="Calibri" w:cs="Calibri"/>
          <w:szCs w:val="22"/>
        </w:rPr>
        <w:t xml:space="preserve"> Cannot Be Resolved.” </w:t>
      </w:r>
      <w:r w:rsidRPr="4A69E322">
        <w:rPr>
          <w:rFonts w:ascii="Calibri" w:eastAsia="Calibri" w:hAnsi="Calibri" w:cs="Calibri"/>
          <w:i/>
          <w:iCs/>
          <w:szCs w:val="22"/>
        </w:rPr>
        <w:t>Stack Overflow</w:t>
      </w:r>
      <w:r w:rsidRPr="4A69E322">
        <w:rPr>
          <w:rFonts w:ascii="Calibri" w:eastAsia="Calibri" w:hAnsi="Calibri" w:cs="Calibri"/>
          <w:szCs w:val="22"/>
        </w:rPr>
        <w:t xml:space="preserve">, 1 Sept. 2019, </w:t>
      </w:r>
      <w:hyperlink r:id="rId26">
        <w:r w:rsidRPr="4A69E322">
          <w:rPr>
            <w:rStyle w:val="Hyperlink"/>
            <w:rFonts w:ascii="Calibri" w:eastAsia="Calibri" w:hAnsi="Calibri" w:cs="Calibri"/>
            <w:szCs w:val="22"/>
          </w:rPr>
          <w:t>https://stackoverflow.com/questions/59337122/the-import-org-springframework-security-cannot-be-resolved</w:t>
        </w:r>
      </w:hyperlink>
      <w:r w:rsidRPr="4A69E322">
        <w:rPr>
          <w:rFonts w:ascii="Calibri" w:eastAsia="Calibri" w:hAnsi="Calibri" w:cs="Calibri"/>
          <w:szCs w:val="22"/>
        </w:rPr>
        <w:t xml:space="preserve">. </w:t>
      </w:r>
    </w:p>
    <w:p w14:paraId="6667E5BD" w14:textId="78985DFB" w:rsidR="478228D7" w:rsidRDefault="478228D7" w:rsidP="4A69E322">
      <w:pPr>
        <w:ind w:left="567" w:hanging="567"/>
      </w:pPr>
      <w:r w:rsidRPr="4A69E322">
        <w:rPr>
          <w:rFonts w:ascii="Calibri" w:eastAsia="Calibri" w:hAnsi="Calibri" w:cs="Calibri"/>
          <w:szCs w:val="22"/>
        </w:rPr>
        <w:t>“Input Type</w:t>
      </w:r>
      <w:proofErr w:type="gramStart"/>
      <w:r w:rsidRPr="4A69E322">
        <w:rPr>
          <w:rFonts w:ascii="Calibri" w:eastAsia="Calibri" w:hAnsi="Calibri" w:cs="Calibri"/>
          <w:szCs w:val="22"/>
        </w:rPr>
        <w:t>=‘</w:t>
      </w:r>
      <w:proofErr w:type="gramEnd"/>
      <w:r w:rsidRPr="4A69E322">
        <w:rPr>
          <w:rFonts w:ascii="Calibri" w:eastAsia="Calibri" w:hAnsi="Calibri" w:cs="Calibri"/>
          <w:szCs w:val="22"/>
        </w:rPr>
        <w:t xml:space="preserve">Date’ </w:t>
      </w:r>
      <w:proofErr w:type="spellStart"/>
      <w:r w:rsidRPr="4A69E322">
        <w:rPr>
          <w:rFonts w:ascii="Calibri" w:eastAsia="Calibri" w:hAnsi="Calibri" w:cs="Calibri"/>
          <w:szCs w:val="22"/>
        </w:rPr>
        <w:t>Thymeleaf</w:t>
      </w:r>
      <w:proofErr w:type="spellEnd"/>
      <w:r w:rsidRPr="4A69E322">
        <w:rPr>
          <w:rFonts w:ascii="Calibri" w:eastAsia="Calibri" w:hAnsi="Calibri" w:cs="Calibri"/>
          <w:szCs w:val="22"/>
        </w:rPr>
        <w:t xml:space="preserve">.” </w:t>
      </w:r>
      <w:r w:rsidRPr="4A69E322">
        <w:rPr>
          <w:rFonts w:ascii="Calibri" w:eastAsia="Calibri" w:hAnsi="Calibri" w:cs="Calibri"/>
          <w:i/>
          <w:iCs/>
          <w:szCs w:val="22"/>
        </w:rPr>
        <w:t>Stack Overflow</w:t>
      </w:r>
      <w:r w:rsidRPr="4A69E322">
        <w:rPr>
          <w:rFonts w:ascii="Calibri" w:eastAsia="Calibri" w:hAnsi="Calibri" w:cs="Calibri"/>
          <w:szCs w:val="22"/>
        </w:rPr>
        <w:t xml:space="preserve">, 1 May 2016, </w:t>
      </w:r>
      <w:hyperlink r:id="rId27">
        <w:r w:rsidRPr="4A69E322">
          <w:rPr>
            <w:rStyle w:val="Hyperlink"/>
            <w:rFonts w:ascii="Calibri" w:eastAsia="Calibri" w:hAnsi="Calibri" w:cs="Calibri"/>
            <w:szCs w:val="22"/>
          </w:rPr>
          <w:t>https://stackoverflow.com/questions/38693971/input-type-date-thymeleaf</w:t>
        </w:r>
      </w:hyperlink>
      <w:r w:rsidRPr="4A69E322">
        <w:rPr>
          <w:rFonts w:ascii="Calibri" w:eastAsia="Calibri" w:hAnsi="Calibri" w:cs="Calibri"/>
          <w:szCs w:val="22"/>
        </w:rPr>
        <w:t xml:space="preserve">. </w:t>
      </w:r>
    </w:p>
    <w:p w14:paraId="30C780F6" w14:textId="32FA359B" w:rsidR="478228D7" w:rsidRDefault="478228D7" w:rsidP="4A69E322">
      <w:pPr>
        <w:ind w:left="567" w:hanging="567"/>
      </w:pPr>
      <w:r w:rsidRPr="4A69E322">
        <w:rPr>
          <w:rFonts w:ascii="Calibri" w:eastAsia="Calibri" w:hAnsi="Calibri" w:cs="Calibri"/>
          <w:szCs w:val="22"/>
        </w:rPr>
        <w:t xml:space="preserve">“Java - Sending Email.” </w:t>
      </w:r>
      <w:r w:rsidRPr="4A69E322">
        <w:rPr>
          <w:rFonts w:ascii="Calibri" w:eastAsia="Calibri" w:hAnsi="Calibri" w:cs="Calibri"/>
          <w:i/>
          <w:iCs/>
          <w:szCs w:val="22"/>
        </w:rPr>
        <w:t>Tutorials Point</w:t>
      </w:r>
      <w:r w:rsidRPr="4A69E322">
        <w:rPr>
          <w:rFonts w:ascii="Calibri" w:eastAsia="Calibri" w:hAnsi="Calibri" w:cs="Calibri"/>
          <w:szCs w:val="22"/>
        </w:rPr>
        <w:t xml:space="preserve">, </w:t>
      </w:r>
      <w:hyperlink r:id="rId28">
        <w:r w:rsidRPr="4A69E322">
          <w:rPr>
            <w:rStyle w:val="Hyperlink"/>
            <w:rFonts w:ascii="Calibri" w:eastAsia="Calibri" w:hAnsi="Calibri" w:cs="Calibri"/>
            <w:szCs w:val="22"/>
          </w:rPr>
          <w:t>https://www.tutorialspoint.com/java/java_sending_email.htm</w:t>
        </w:r>
      </w:hyperlink>
      <w:r w:rsidRPr="4A69E322">
        <w:rPr>
          <w:rFonts w:ascii="Calibri" w:eastAsia="Calibri" w:hAnsi="Calibri" w:cs="Calibri"/>
          <w:szCs w:val="22"/>
        </w:rPr>
        <w:t xml:space="preserve">. </w:t>
      </w:r>
    </w:p>
    <w:p w14:paraId="7FA6754A" w14:textId="61ABEE4C" w:rsidR="478228D7" w:rsidRDefault="478228D7" w:rsidP="4A69E322">
      <w:pPr>
        <w:ind w:left="567" w:hanging="567"/>
      </w:pPr>
      <w:r w:rsidRPr="4A69E322">
        <w:rPr>
          <w:rFonts w:ascii="Calibri" w:eastAsia="Calibri" w:hAnsi="Calibri" w:cs="Calibri"/>
          <w:szCs w:val="22"/>
        </w:rPr>
        <w:t xml:space="preserve">“MySQL Workbench - Connect to a Localhost.” </w:t>
      </w:r>
      <w:r w:rsidRPr="4A69E322">
        <w:rPr>
          <w:rFonts w:ascii="Calibri" w:eastAsia="Calibri" w:hAnsi="Calibri" w:cs="Calibri"/>
          <w:i/>
          <w:iCs/>
          <w:szCs w:val="22"/>
        </w:rPr>
        <w:t>Stack Overflow</w:t>
      </w:r>
      <w:r w:rsidRPr="4A69E322">
        <w:rPr>
          <w:rFonts w:ascii="Calibri" w:eastAsia="Calibri" w:hAnsi="Calibri" w:cs="Calibri"/>
          <w:szCs w:val="22"/>
        </w:rPr>
        <w:t xml:space="preserve">, 1 Sept. 2013, </w:t>
      </w:r>
      <w:hyperlink r:id="rId29">
        <w:r w:rsidRPr="4A69E322">
          <w:rPr>
            <w:rStyle w:val="Hyperlink"/>
            <w:rFonts w:ascii="Calibri" w:eastAsia="Calibri" w:hAnsi="Calibri" w:cs="Calibri"/>
            <w:szCs w:val="22"/>
          </w:rPr>
          <w:t>https://stackoverflow.com/questions/20431491/mysql-workbench-connect-to-a-localhost</w:t>
        </w:r>
      </w:hyperlink>
      <w:r w:rsidRPr="4A69E322">
        <w:rPr>
          <w:rFonts w:ascii="Calibri" w:eastAsia="Calibri" w:hAnsi="Calibri" w:cs="Calibri"/>
          <w:szCs w:val="22"/>
        </w:rPr>
        <w:t xml:space="preserve">. </w:t>
      </w:r>
    </w:p>
    <w:p w14:paraId="462A63B9" w14:textId="0079BA63" w:rsidR="478228D7" w:rsidRDefault="478228D7" w:rsidP="4A69E322">
      <w:pPr>
        <w:ind w:left="567" w:hanging="567"/>
      </w:pPr>
      <w:r w:rsidRPr="4A69E322">
        <w:rPr>
          <w:rFonts w:ascii="Calibri" w:eastAsia="Calibri" w:hAnsi="Calibri" w:cs="Calibri"/>
          <w:szCs w:val="22"/>
        </w:rPr>
        <w:t xml:space="preserve">Paraschiv, Eugen. “Retrieve User Information in Spring Security.” </w:t>
      </w:r>
      <w:proofErr w:type="spellStart"/>
      <w:r w:rsidRPr="4A69E322">
        <w:rPr>
          <w:rFonts w:ascii="Calibri" w:eastAsia="Calibri" w:hAnsi="Calibri" w:cs="Calibri"/>
          <w:i/>
          <w:iCs/>
          <w:szCs w:val="22"/>
        </w:rPr>
        <w:t>Baeldung</w:t>
      </w:r>
      <w:proofErr w:type="spellEnd"/>
      <w:r w:rsidRPr="4A69E322">
        <w:rPr>
          <w:rFonts w:ascii="Calibri" w:eastAsia="Calibri" w:hAnsi="Calibri" w:cs="Calibri"/>
          <w:szCs w:val="22"/>
        </w:rPr>
        <w:t xml:space="preserve">, 8 Oct. 2021, </w:t>
      </w:r>
      <w:hyperlink r:id="rId30">
        <w:r w:rsidRPr="4A69E322">
          <w:rPr>
            <w:rStyle w:val="Hyperlink"/>
            <w:rFonts w:ascii="Calibri" w:eastAsia="Calibri" w:hAnsi="Calibri" w:cs="Calibri"/>
            <w:szCs w:val="22"/>
          </w:rPr>
          <w:t>https://www.baeldung.com/get-user-in-spring-security</w:t>
        </w:r>
      </w:hyperlink>
      <w:r w:rsidRPr="4A69E322">
        <w:rPr>
          <w:rFonts w:ascii="Calibri" w:eastAsia="Calibri" w:hAnsi="Calibri" w:cs="Calibri"/>
          <w:szCs w:val="22"/>
        </w:rPr>
        <w:t xml:space="preserve">. </w:t>
      </w:r>
    </w:p>
    <w:p w14:paraId="3AFF357B" w14:textId="62A42491" w:rsidR="478228D7" w:rsidRDefault="478228D7" w:rsidP="4A69E322">
      <w:pPr>
        <w:ind w:left="567" w:hanging="567"/>
      </w:pPr>
      <w:r w:rsidRPr="4A69E322">
        <w:rPr>
          <w:rFonts w:ascii="Calibri" w:eastAsia="Calibri" w:hAnsi="Calibri" w:cs="Calibri"/>
          <w:szCs w:val="22"/>
        </w:rPr>
        <w:t xml:space="preserve">“Resolving Failed to Configure a </w:t>
      </w:r>
      <w:proofErr w:type="spellStart"/>
      <w:r w:rsidRPr="4A69E322">
        <w:rPr>
          <w:rFonts w:ascii="Calibri" w:eastAsia="Calibri" w:hAnsi="Calibri" w:cs="Calibri"/>
          <w:szCs w:val="22"/>
        </w:rPr>
        <w:t>DataSource</w:t>
      </w:r>
      <w:proofErr w:type="spellEnd"/>
      <w:r w:rsidRPr="4A69E322">
        <w:rPr>
          <w:rFonts w:ascii="Calibri" w:eastAsia="Calibri" w:hAnsi="Calibri" w:cs="Calibri"/>
          <w:szCs w:val="22"/>
        </w:rPr>
        <w:t xml:space="preserve"> Error.” </w:t>
      </w:r>
      <w:proofErr w:type="spellStart"/>
      <w:r w:rsidRPr="4A69E322">
        <w:rPr>
          <w:rFonts w:ascii="Calibri" w:eastAsia="Calibri" w:hAnsi="Calibri" w:cs="Calibri"/>
          <w:i/>
          <w:iCs/>
          <w:szCs w:val="22"/>
        </w:rPr>
        <w:t>Baeldung</w:t>
      </w:r>
      <w:proofErr w:type="spellEnd"/>
      <w:r w:rsidRPr="4A69E322">
        <w:rPr>
          <w:rFonts w:ascii="Calibri" w:eastAsia="Calibri" w:hAnsi="Calibri" w:cs="Calibri"/>
          <w:szCs w:val="22"/>
        </w:rPr>
        <w:t xml:space="preserve">, 19 Apr. 2023, </w:t>
      </w:r>
      <w:hyperlink r:id="rId31">
        <w:r w:rsidRPr="4A69E322">
          <w:rPr>
            <w:rStyle w:val="Hyperlink"/>
            <w:rFonts w:ascii="Calibri" w:eastAsia="Calibri" w:hAnsi="Calibri" w:cs="Calibri"/>
            <w:szCs w:val="22"/>
          </w:rPr>
          <w:t>https://www.baeldung.com/spring-boot-failed-to-configure-data-source</w:t>
        </w:r>
      </w:hyperlink>
      <w:r w:rsidRPr="4A69E322">
        <w:rPr>
          <w:rFonts w:ascii="Calibri" w:eastAsia="Calibri" w:hAnsi="Calibri" w:cs="Calibri"/>
          <w:szCs w:val="22"/>
        </w:rPr>
        <w:t xml:space="preserve">. </w:t>
      </w:r>
    </w:p>
    <w:p w14:paraId="2907B579" w14:textId="4CBC54B4" w:rsidR="478228D7" w:rsidRDefault="478228D7" w:rsidP="4A69E322">
      <w:pPr>
        <w:ind w:left="567" w:hanging="567"/>
      </w:pPr>
      <w:r w:rsidRPr="4A69E322">
        <w:rPr>
          <w:rFonts w:ascii="Calibri" w:eastAsia="Calibri" w:hAnsi="Calibri" w:cs="Calibri"/>
          <w:szCs w:val="22"/>
        </w:rPr>
        <w:t xml:space="preserve">Samper, José Miguel. </w:t>
      </w:r>
      <w:proofErr w:type="spellStart"/>
      <w:r w:rsidRPr="4A69E322">
        <w:rPr>
          <w:rFonts w:ascii="Calibri" w:eastAsia="Calibri" w:hAnsi="Calibri" w:cs="Calibri"/>
          <w:i/>
          <w:iCs/>
          <w:szCs w:val="22"/>
        </w:rPr>
        <w:t>Thymeleaf</w:t>
      </w:r>
      <w:proofErr w:type="spellEnd"/>
      <w:r w:rsidRPr="4A69E322">
        <w:rPr>
          <w:rFonts w:ascii="Calibri" w:eastAsia="Calibri" w:hAnsi="Calibri" w:cs="Calibri"/>
          <w:szCs w:val="22"/>
        </w:rPr>
        <w:t xml:space="preserve">, </w:t>
      </w:r>
      <w:hyperlink r:id="rId32">
        <w:r w:rsidRPr="4A69E322">
          <w:rPr>
            <w:rStyle w:val="Hyperlink"/>
            <w:rFonts w:ascii="Calibri" w:eastAsia="Calibri" w:hAnsi="Calibri" w:cs="Calibri"/>
            <w:szCs w:val="22"/>
          </w:rPr>
          <w:t>https://www.thymeleaf.org/doc/articles/springsecurity.html</w:t>
        </w:r>
      </w:hyperlink>
      <w:r w:rsidRPr="4A69E322">
        <w:rPr>
          <w:rFonts w:ascii="Calibri" w:eastAsia="Calibri" w:hAnsi="Calibri" w:cs="Calibri"/>
          <w:szCs w:val="22"/>
        </w:rPr>
        <w:t xml:space="preserve">. </w:t>
      </w:r>
    </w:p>
    <w:p w14:paraId="4E92C84A" w14:textId="2BC1F18A" w:rsidR="478228D7" w:rsidRDefault="478228D7" w:rsidP="4A69E322">
      <w:pPr>
        <w:ind w:left="567" w:hanging="567"/>
      </w:pPr>
      <w:r w:rsidRPr="4A69E322">
        <w:rPr>
          <w:rFonts w:ascii="Calibri" w:eastAsia="Calibri" w:hAnsi="Calibri" w:cs="Calibri"/>
          <w:szCs w:val="22"/>
        </w:rPr>
        <w:t xml:space="preserve">“Spring Blog.” </w:t>
      </w:r>
      <w:r w:rsidRPr="4A69E322">
        <w:rPr>
          <w:rFonts w:ascii="Calibri" w:eastAsia="Calibri" w:hAnsi="Calibri" w:cs="Calibri"/>
          <w:i/>
          <w:iCs/>
          <w:szCs w:val="22"/>
        </w:rPr>
        <w:t xml:space="preserve">Spring Security without the </w:t>
      </w:r>
      <w:proofErr w:type="spellStart"/>
      <w:r w:rsidRPr="4A69E322">
        <w:rPr>
          <w:rFonts w:ascii="Calibri" w:eastAsia="Calibri" w:hAnsi="Calibri" w:cs="Calibri"/>
          <w:i/>
          <w:iCs/>
          <w:szCs w:val="22"/>
        </w:rPr>
        <w:t>WebSecurityConfigurerAdapter</w:t>
      </w:r>
      <w:proofErr w:type="spellEnd"/>
      <w:r w:rsidRPr="4A69E322">
        <w:rPr>
          <w:rFonts w:ascii="Calibri" w:eastAsia="Calibri" w:hAnsi="Calibri" w:cs="Calibri"/>
          <w:szCs w:val="22"/>
        </w:rPr>
        <w:t xml:space="preserve">, </w:t>
      </w:r>
      <w:hyperlink r:id="rId33">
        <w:r w:rsidRPr="4A69E322">
          <w:rPr>
            <w:rStyle w:val="Hyperlink"/>
            <w:rFonts w:ascii="Calibri" w:eastAsia="Calibri" w:hAnsi="Calibri" w:cs="Calibri"/>
            <w:szCs w:val="22"/>
          </w:rPr>
          <w:t>https://spring.io/blog/2022/02/21/spring-security-without-the-websecurityconfigureradapter</w:t>
        </w:r>
      </w:hyperlink>
      <w:r w:rsidRPr="4A69E322">
        <w:rPr>
          <w:rFonts w:ascii="Calibri" w:eastAsia="Calibri" w:hAnsi="Calibri" w:cs="Calibri"/>
          <w:szCs w:val="22"/>
        </w:rPr>
        <w:t xml:space="preserve">. </w:t>
      </w:r>
    </w:p>
    <w:p w14:paraId="2F3A7D4E" w14:textId="7ECAEA40" w:rsidR="478228D7" w:rsidRDefault="478228D7" w:rsidP="4A69E322">
      <w:pPr>
        <w:ind w:left="567" w:hanging="567"/>
      </w:pPr>
      <w:r w:rsidRPr="4A69E322">
        <w:rPr>
          <w:rFonts w:ascii="Calibri" w:eastAsia="Calibri" w:hAnsi="Calibri" w:cs="Calibri"/>
          <w:i/>
          <w:iCs/>
          <w:szCs w:val="22"/>
        </w:rPr>
        <w:t xml:space="preserve">Spring Boot Crud Example with Spring MVC – Spring Data JPA – </w:t>
      </w:r>
      <w:proofErr w:type="spellStart"/>
      <w:r w:rsidRPr="4A69E322">
        <w:rPr>
          <w:rFonts w:ascii="Calibri" w:eastAsia="Calibri" w:hAnsi="Calibri" w:cs="Calibri"/>
          <w:i/>
          <w:iCs/>
          <w:szCs w:val="22"/>
        </w:rPr>
        <w:t>Thymeleaf</w:t>
      </w:r>
      <w:proofErr w:type="spellEnd"/>
      <w:r w:rsidRPr="4A69E322">
        <w:rPr>
          <w:rFonts w:ascii="Calibri" w:eastAsia="Calibri" w:hAnsi="Calibri" w:cs="Calibri"/>
          <w:i/>
          <w:iCs/>
          <w:szCs w:val="22"/>
        </w:rPr>
        <w:t xml:space="preserve"> - Hibernate - </w:t>
      </w:r>
      <w:proofErr w:type="spellStart"/>
      <w:r w:rsidRPr="4A69E322">
        <w:rPr>
          <w:rFonts w:ascii="Calibri" w:eastAsia="Calibri" w:hAnsi="Calibri" w:cs="Calibri"/>
          <w:i/>
          <w:iCs/>
          <w:szCs w:val="22"/>
        </w:rPr>
        <w:t>Mysql</w:t>
      </w:r>
      <w:proofErr w:type="spellEnd"/>
      <w:r w:rsidRPr="4A69E322">
        <w:rPr>
          <w:rFonts w:ascii="Calibri" w:eastAsia="Calibri" w:hAnsi="Calibri" w:cs="Calibri"/>
          <w:szCs w:val="22"/>
        </w:rPr>
        <w:t xml:space="preserve">, </w:t>
      </w:r>
      <w:hyperlink r:id="rId34">
        <w:r w:rsidRPr="4A69E322">
          <w:rPr>
            <w:rStyle w:val="Hyperlink"/>
            <w:rFonts w:ascii="Calibri" w:eastAsia="Calibri" w:hAnsi="Calibri" w:cs="Calibri"/>
            <w:szCs w:val="22"/>
          </w:rPr>
          <w:t>https://www.codejava.net/frameworks/spring-boot/spring-boot-crud-example-with-spring-mvc-spring-data-jpa-thymeleaf-hibernate-mysql</w:t>
        </w:r>
      </w:hyperlink>
      <w:r w:rsidRPr="4A69E322">
        <w:rPr>
          <w:rFonts w:ascii="Calibri" w:eastAsia="Calibri" w:hAnsi="Calibri" w:cs="Calibri"/>
          <w:szCs w:val="22"/>
        </w:rPr>
        <w:t xml:space="preserve">. </w:t>
      </w:r>
    </w:p>
    <w:p w14:paraId="6B39900D" w14:textId="48DD0BA7" w:rsidR="478228D7" w:rsidRDefault="478228D7" w:rsidP="4A69E322">
      <w:pPr>
        <w:ind w:left="567" w:hanging="567"/>
      </w:pPr>
      <w:r w:rsidRPr="4A69E322">
        <w:rPr>
          <w:rFonts w:ascii="Calibri" w:eastAsia="Calibri" w:hAnsi="Calibri" w:cs="Calibri"/>
          <w:szCs w:val="22"/>
        </w:rPr>
        <w:t xml:space="preserve">“Spring Boot Starter Web - </w:t>
      </w:r>
      <w:proofErr w:type="spellStart"/>
      <w:r w:rsidRPr="4A69E322">
        <w:rPr>
          <w:rFonts w:ascii="Calibri" w:eastAsia="Calibri" w:hAnsi="Calibri" w:cs="Calibri"/>
          <w:szCs w:val="22"/>
        </w:rPr>
        <w:t>Javatpoint</w:t>
      </w:r>
      <w:proofErr w:type="spellEnd"/>
      <w:r w:rsidRPr="4A69E322">
        <w:rPr>
          <w:rFonts w:ascii="Calibri" w:eastAsia="Calibri" w:hAnsi="Calibri" w:cs="Calibri"/>
          <w:szCs w:val="22"/>
        </w:rPr>
        <w:t xml:space="preserve">.” </w:t>
      </w:r>
      <w:hyperlink>
        <w:r w:rsidRPr="4A69E322">
          <w:rPr>
            <w:rStyle w:val="Hyperlink"/>
            <w:rFonts w:ascii="Calibri" w:eastAsia="Calibri" w:hAnsi="Calibri" w:cs="Calibri"/>
            <w:i/>
            <w:iCs/>
            <w:szCs w:val="22"/>
          </w:rPr>
          <w:t>Www.javatpoint.com</w:t>
        </w:r>
      </w:hyperlink>
      <w:r w:rsidRPr="4A69E322">
        <w:rPr>
          <w:rFonts w:ascii="Calibri" w:eastAsia="Calibri" w:hAnsi="Calibri" w:cs="Calibri"/>
          <w:szCs w:val="22"/>
        </w:rPr>
        <w:t xml:space="preserve">, </w:t>
      </w:r>
      <w:hyperlink r:id="rId35">
        <w:r w:rsidRPr="4A69E322">
          <w:rPr>
            <w:rStyle w:val="Hyperlink"/>
            <w:rFonts w:ascii="Calibri" w:eastAsia="Calibri" w:hAnsi="Calibri" w:cs="Calibri"/>
            <w:szCs w:val="22"/>
          </w:rPr>
          <w:t>https://www.javatpoint.com/spring-boot-starter-web</w:t>
        </w:r>
      </w:hyperlink>
      <w:r w:rsidRPr="4A69E322">
        <w:rPr>
          <w:rFonts w:ascii="Calibri" w:eastAsia="Calibri" w:hAnsi="Calibri" w:cs="Calibri"/>
          <w:szCs w:val="22"/>
        </w:rPr>
        <w:t xml:space="preserve">. </w:t>
      </w:r>
    </w:p>
    <w:p w14:paraId="1FF6B2FC" w14:textId="689A72F3" w:rsidR="478228D7" w:rsidRDefault="478228D7" w:rsidP="4A69E322">
      <w:pPr>
        <w:ind w:left="567" w:hanging="567"/>
      </w:pPr>
      <w:r w:rsidRPr="4A69E322">
        <w:rPr>
          <w:rFonts w:ascii="Calibri" w:eastAsia="Calibri" w:hAnsi="Calibri" w:cs="Calibri"/>
          <w:szCs w:val="22"/>
        </w:rPr>
        <w:t xml:space="preserve">“Spring Security Gets the Currently Logged in User.” </w:t>
      </w:r>
      <w:r w:rsidRPr="4A69E322">
        <w:rPr>
          <w:rFonts w:ascii="Calibri" w:eastAsia="Calibri" w:hAnsi="Calibri" w:cs="Calibri"/>
          <w:i/>
          <w:iCs/>
          <w:szCs w:val="22"/>
        </w:rPr>
        <w:t>Spring Cloud</w:t>
      </w:r>
      <w:r w:rsidRPr="4A69E322">
        <w:rPr>
          <w:rFonts w:ascii="Calibri" w:eastAsia="Calibri" w:hAnsi="Calibri" w:cs="Calibri"/>
          <w:szCs w:val="22"/>
        </w:rPr>
        <w:t xml:space="preserve">, 10 Feb. 2022, </w:t>
      </w:r>
      <w:hyperlink r:id="rId36" w:anchor="gsc.tab=0">
        <w:r w:rsidRPr="4A69E322">
          <w:rPr>
            <w:rStyle w:val="Hyperlink"/>
            <w:rFonts w:ascii="Calibri" w:eastAsia="Calibri" w:hAnsi="Calibri" w:cs="Calibri"/>
            <w:szCs w:val="22"/>
          </w:rPr>
          <w:t>https://www.springcloud.io/post/2022-02/spring-security-get-current-user/#gsc.tab=0</w:t>
        </w:r>
      </w:hyperlink>
      <w:r w:rsidRPr="4A69E322">
        <w:rPr>
          <w:rFonts w:ascii="Calibri" w:eastAsia="Calibri" w:hAnsi="Calibri" w:cs="Calibri"/>
          <w:szCs w:val="22"/>
        </w:rPr>
        <w:t xml:space="preserve">. </w:t>
      </w:r>
    </w:p>
    <w:p w14:paraId="14A0866B" w14:textId="210AF6C9" w:rsidR="478228D7" w:rsidRDefault="478228D7" w:rsidP="4A69E322">
      <w:pPr>
        <w:ind w:left="567" w:hanging="567"/>
      </w:pPr>
      <w:r w:rsidRPr="4A69E322">
        <w:rPr>
          <w:rFonts w:ascii="Calibri" w:eastAsia="Calibri" w:hAnsi="Calibri" w:cs="Calibri"/>
          <w:szCs w:val="22"/>
        </w:rPr>
        <w:t xml:space="preserve">“Spring Security with </w:t>
      </w:r>
      <w:proofErr w:type="spellStart"/>
      <w:r w:rsidRPr="4A69E322">
        <w:rPr>
          <w:rFonts w:ascii="Calibri" w:eastAsia="Calibri" w:hAnsi="Calibri" w:cs="Calibri"/>
          <w:szCs w:val="22"/>
        </w:rPr>
        <w:t>Thymeleaf</w:t>
      </w:r>
      <w:proofErr w:type="spellEnd"/>
      <w:r w:rsidRPr="4A69E322">
        <w:rPr>
          <w:rFonts w:ascii="Calibri" w:eastAsia="Calibri" w:hAnsi="Calibri" w:cs="Calibri"/>
          <w:szCs w:val="22"/>
        </w:rPr>
        <w:t xml:space="preserve">.” </w:t>
      </w:r>
      <w:proofErr w:type="spellStart"/>
      <w:r w:rsidRPr="4A69E322">
        <w:rPr>
          <w:rFonts w:ascii="Calibri" w:eastAsia="Calibri" w:hAnsi="Calibri" w:cs="Calibri"/>
          <w:i/>
          <w:iCs/>
          <w:szCs w:val="22"/>
        </w:rPr>
        <w:t>Baeldung</w:t>
      </w:r>
      <w:proofErr w:type="spellEnd"/>
      <w:r w:rsidRPr="4A69E322">
        <w:rPr>
          <w:rFonts w:ascii="Calibri" w:eastAsia="Calibri" w:hAnsi="Calibri" w:cs="Calibri"/>
          <w:szCs w:val="22"/>
        </w:rPr>
        <w:t xml:space="preserve">, 29 Oct. 2022, </w:t>
      </w:r>
      <w:hyperlink r:id="rId37">
        <w:r w:rsidRPr="4A69E322">
          <w:rPr>
            <w:rStyle w:val="Hyperlink"/>
            <w:rFonts w:ascii="Calibri" w:eastAsia="Calibri" w:hAnsi="Calibri" w:cs="Calibri"/>
            <w:szCs w:val="22"/>
          </w:rPr>
          <w:t>https://www.baeldung.com/spring-security-thymeleaf</w:t>
        </w:r>
      </w:hyperlink>
      <w:r w:rsidRPr="4A69E322">
        <w:rPr>
          <w:rFonts w:ascii="Calibri" w:eastAsia="Calibri" w:hAnsi="Calibri" w:cs="Calibri"/>
          <w:szCs w:val="22"/>
        </w:rPr>
        <w:t xml:space="preserve">. </w:t>
      </w:r>
    </w:p>
    <w:p w14:paraId="392732BA" w14:textId="0CEA4FB0" w:rsidR="478228D7" w:rsidRDefault="478228D7" w:rsidP="4A69E322">
      <w:pPr>
        <w:ind w:left="567" w:hanging="567"/>
      </w:pPr>
      <w:r w:rsidRPr="4A69E322">
        <w:rPr>
          <w:rFonts w:ascii="Calibri" w:eastAsia="Calibri" w:hAnsi="Calibri" w:cs="Calibri"/>
          <w:szCs w:val="22"/>
        </w:rPr>
        <w:t>“</w:t>
      </w:r>
      <w:proofErr w:type="spellStart"/>
      <w:r w:rsidRPr="4A69E322">
        <w:rPr>
          <w:rFonts w:ascii="Calibri" w:eastAsia="Calibri" w:hAnsi="Calibri" w:cs="Calibri"/>
          <w:szCs w:val="22"/>
        </w:rPr>
        <w:t>Thymeleaf</w:t>
      </w:r>
      <w:proofErr w:type="spellEnd"/>
      <w:r w:rsidRPr="4A69E322">
        <w:rPr>
          <w:rFonts w:ascii="Calibri" w:eastAsia="Calibri" w:hAnsi="Calibri" w:cs="Calibri"/>
          <w:szCs w:val="22"/>
        </w:rPr>
        <w:t xml:space="preserve"> Tutorial #1 - </w:t>
      </w:r>
      <w:proofErr w:type="spellStart"/>
      <w:r w:rsidRPr="4A69E322">
        <w:rPr>
          <w:rFonts w:ascii="Calibri" w:eastAsia="Calibri" w:hAnsi="Calibri" w:cs="Calibri"/>
          <w:szCs w:val="22"/>
        </w:rPr>
        <w:t>Thymeleaf</w:t>
      </w:r>
      <w:proofErr w:type="spellEnd"/>
      <w:r w:rsidRPr="4A69E322">
        <w:rPr>
          <w:rFonts w:ascii="Calibri" w:eastAsia="Calibri" w:hAnsi="Calibri" w:cs="Calibri"/>
          <w:szCs w:val="22"/>
        </w:rPr>
        <w:t xml:space="preserve"> Template Basics.” </w:t>
      </w:r>
      <w:r w:rsidRPr="4A69E322">
        <w:rPr>
          <w:rFonts w:ascii="Calibri" w:eastAsia="Calibri" w:hAnsi="Calibri" w:cs="Calibri"/>
          <w:i/>
          <w:iCs/>
          <w:szCs w:val="22"/>
        </w:rPr>
        <w:t>YouTube</w:t>
      </w:r>
      <w:r w:rsidRPr="4A69E322">
        <w:rPr>
          <w:rFonts w:ascii="Calibri" w:eastAsia="Calibri" w:hAnsi="Calibri" w:cs="Calibri"/>
          <w:szCs w:val="22"/>
        </w:rPr>
        <w:t xml:space="preserve">, YouTube, 21 June 2020, </w:t>
      </w:r>
      <w:hyperlink r:id="rId38">
        <w:r w:rsidRPr="4A69E322">
          <w:rPr>
            <w:rStyle w:val="Hyperlink"/>
            <w:rFonts w:ascii="Calibri" w:eastAsia="Calibri" w:hAnsi="Calibri" w:cs="Calibri"/>
            <w:szCs w:val="22"/>
          </w:rPr>
          <w:t>https://www.youtube.com/watch?v=Gbam0vw6l4k</w:t>
        </w:r>
      </w:hyperlink>
      <w:r w:rsidRPr="4A69E322">
        <w:rPr>
          <w:rFonts w:ascii="Calibri" w:eastAsia="Calibri" w:hAnsi="Calibri" w:cs="Calibri"/>
          <w:szCs w:val="22"/>
        </w:rPr>
        <w:t xml:space="preserve">. </w:t>
      </w:r>
    </w:p>
    <w:p w14:paraId="05EAFBF7" w14:textId="6B0661DE" w:rsidR="478228D7" w:rsidRDefault="478228D7" w:rsidP="4A69E322">
      <w:pPr>
        <w:ind w:left="567" w:hanging="567"/>
      </w:pPr>
      <w:r w:rsidRPr="4A69E322">
        <w:rPr>
          <w:rFonts w:ascii="Calibri" w:eastAsia="Calibri" w:hAnsi="Calibri" w:cs="Calibri"/>
          <w:szCs w:val="22"/>
        </w:rPr>
        <w:t xml:space="preserve">“Working with Microsoft Excel in Java.” </w:t>
      </w:r>
      <w:proofErr w:type="spellStart"/>
      <w:r w:rsidRPr="4A69E322">
        <w:rPr>
          <w:rFonts w:ascii="Calibri" w:eastAsia="Calibri" w:hAnsi="Calibri" w:cs="Calibri"/>
          <w:i/>
          <w:iCs/>
          <w:szCs w:val="22"/>
        </w:rPr>
        <w:t>Baeldung</w:t>
      </w:r>
      <w:proofErr w:type="spellEnd"/>
      <w:r w:rsidRPr="4A69E322">
        <w:rPr>
          <w:rFonts w:ascii="Calibri" w:eastAsia="Calibri" w:hAnsi="Calibri" w:cs="Calibri"/>
          <w:szCs w:val="22"/>
        </w:rPr>
        <w:t xml:space="preserve">, 2 Dec. 2022, </w:t>
      </w:r>
      <w:hyperlink r:id="rId39">
        <w:r w:rsidRPr="4A69E322">
          <w:rPr>
            <w:rStyle w:val="Hyperlink"/>
            <w:rFonts w:ascii="Calibri" w:eastAsia="Calibri" w:hAnsi="Calibri" w:cs="Calibri"/>
            <w:szCs w:val="22"/>
          </w:rPr>
          <w:t>https://www.baeldung.com/java-microsoft-excel</w:t>
        </w:r>
      </w:hyperlink>
      <w:r w:rsidRPr="4A69E322">
        <w:rPr>
          <w:rFonts w:ascii="Calibri" w:eastAsia="Calibri" w:hAnsi="Calibri" w:cs="Calibri"/>
          <w:szCs w:val="22"/>
        </w:rPr>
        <w:t>.</w:t>
      </w:r>
    </w:p>
    <w:p w14:paraId="45986935" w14:textId="07C7A7B1" w:rsidR="0B780206" w:rsidRDefault="0B780206" w:rsidP="4A69E322">
      <w:pPr>
        <w:ind w:left="567" w:hanging="567"/>
      </w:pPr>
      <w:r w:rsidRPr="4A69E322">
        <w:rPr>
          <w:rFonts w:ascii="Calibri" w:eastAsia="Calibri" w:hAnsi="Calibri" w:cs="Calibri"/>
          <w:szCs w:val="22"/>
        </w:rPr>
        <w:t xml:space="preserve">“Check If the Value Exists in Array in </w:t>
      </w:r>
      <w:proofErr w:type="spellStart"/>
      <w:r w:rsidRPr="4A69E322">
        <w:rPr>
          <w:rFonts w:ascii="Calibri" w:eastAsia="Calibri" w:hAnsi="Calibri" w:cs="Calibri"/>
          <w:szCs w:val="22"/>
        </w:rPr>
        <w:t>Javascript</w:t>
      </w:r>
      <w:proofErr w:type="spellEnd"/>
      <w:r w:rsidRPr="4A69E322">
        <w:rPr>
          <w:rFonts w:ascii="Calibri" w:eastAsia="Calibri" w:hAnsi="Calibri" w:cs="Calibri"/>
          <w:szCs w:val="22"/>
        </w:rPr>
        <w:t xml:space="preserve"> - </w:t>
      </w:r>
      <w:proofErr w:type="spellStart"/>
      <w:r w:rsidRPr="4A69E322">
        <w:rPr>
          <w:rFonts w:ascii="Calibri" w:eastAsia="Calibri" w:hAnsi="Calibri" w:cs="Calibri"/>
          <w:szCs w:val="22"/>
        </w:rPr>
        <w:t>Javatpoint</w:t>
      </w:r>
      <w:proofErr w:type="spellEnd"/>
      <w:r w:rsidRPr="4A69E322">
        <w:rPr>
          <w:rFonts w:ascii="Calibri" w:eastAsia="Calibri" w:hAnsi="Calibri" w:cs="Calibri"/>
          <w:szCs w:val="22"/>
        </w:rPr>
        <w:t xml:space="preserve">.” </w:t>
      </w:r>
      <w:hyperlink>
        <w:r w:rsidRPr="4A69E322">
          <w:rPr>
            <w:rStyle w:val="Hyperlink"/>
            <w:rFonts w:ascii="Calibri" w:eastAsia="Calibri" w:hAnsi="Calibri" w:cs="Calibri"/>
            <w:i/>
            <w:iCs/>
            <w:szCs w:val="22"/>
          </w:rPr>
          <w:t>Www.javatpoint.com</w:t>
        </w:r>
      </w:hyperlink>
      <w:r w:rsidRPr="4A69E322">
        <w:rPr>
          <w:rFonts w:ascii="Calibri" w:eastAsia="Calibri" w:hAnsi="Calibri" w:cs="Calibri"/>
          <w:szCs w:val="22"/>
        </w:rPr>
        <w:t xml:space="preserve">, </w:t>
      </w:r>
      <w:hyperlink r:id="rId40" w:anchor=":~:text=The%20indexof()%20method%20in,found%20and%20returns%20%2D1%20otherwise">
        <w:r w:rsidRPr="4A69E322">
          <w:rPr>
            <w:rStyle w:val="Hyperlink"/>
            <w:rFonts w:ascii="Calibri" w:eastAsia="Calibri" w:hAnsi="Calibri" w:cs="Calibri"/>
            <w:szCs w:val="22"/>
          </w:rPr>
          <w:t>https://www.javatpoint.com/check-if-the-value-exists-in-array-in-javascript#:~:text=The%20indexof()%20method%20in,found%20and%20returns%20%2D1%20otherwise</w:t>
        </w:r>
      </w:hyperlink>
      <w:r w:rsidRPr="4A69E322">
        <w:rPr>
          <w:rFonts w:ascii="Calibri" w:eastAsia="Calibri" w:hAnsi="Calibri" w:cs="Calibri"/>
          <w:szCs w:val="22"/>
        </w:rPr>
        <w:t xml:space="preserve">. </w:t>
      </w:r>
    </w:p>
    <w:p w14:paraId="40ABF9AC" w14:textId="2136F9E9" w:rsidR="0B780206" w:rsidRDefault="0B780206" w:rsidP="4A69E322">
      <w:pPr>
        <w:ind w:left="567" w:hanging="567"/>
      </w:pPr>
      <w:r w:rsidRPr="4A69E322">
        <w:rPr>
          <w:rFonts w:ascii="Calibri" w:eastAsia="Calibri" w:hAnsi="Calibri" w:cs="Calibri"/>
          <w:szCs w:val="22"/>
        </w:rPr>
        <w:t xml:space="preserve">“How Can I Remove a Specific Item from an Array in JavaScript?” </w:t>
      </w:r>
      <w:r w:rsidRPr="4A69E322">
        <w:rPr>
          <w:rFonts w:ascii="Calibri" w:eastAsia="Calibri" w:hAnsi="Calibri" w:cs="Calibri"/>
          <w:i/>
          <w:iCs/>
          <w:szCs w:val="22"/>
        </w:rPr>
        <w:t>Stack Overflow</w:t>
      </w:r>
      <w:r w:rsidRPr="4A69E322">
        <w:rPr>
          <w:rFonts w:ascii="Calibri" w:eastAsia="Calibri" w:hAnsi="Calibri" w:cs="Calibri"/>
          <w:szCs w:val="22"/>
        </w:rPr>
        <w:t xml:space="preserve">, 1 Jan. 1958, </w:t>
      </w:r>
      <w:hyperlink r:id="rId41">
        <w:r w:rsidRPr="4A69E322">
          <w:rPr>
            <w:rStyle w:val="Hyperlink"/>
            <w:rFonts w:ascii="Calibri" w:eastAsia="Calibri" w:hAnsi="Calibri" w:cs="Calibri"/>
            <w:szCs w:val="22"/>
          </w:rPr>
          <w:t>https://stackoverflow.com/questions/5767325/how-can-i-remove-a-specific-item-from-an-array-in-javascript</w:t>
        </w:r>
      </w:hyperlink>
      <w:r w:rsidRPr="4A69E322">
        <w:rPr>
          <w:rFonts w:ascii="Calibri" w:eastAsia="Calibri" w:hAnsi="Calibri" w:cs="Calibri"/>
          <w:szCs w:val="22"/>
        </w:rPr>
        <w:t xml:space="preserve">. </w:t>
      </w:r>
    </w:p>
    <w:p w14:paraId="08A4ACA7" w14:textId="17FFC9E0" w:rsidR="0B780206" w:rsidRDefault="0B780206" w:rsidP="4A69E322">
      <w:pPr>
        <w:ind w:left="567" w:hanging="567"/>
      </w:pPr>
      <w:r w:rsidRPr="4A69E322">
        <w:rPr>
          <w:rFonts w:ascii="Calibri" w:eastAsia="Calibri" w:hAnsi="Calibri" w:cs="Calibri"/>
          <w:szCs w:val="22"/>
        </w:rPr>
        <w:t xml:space="preserve">“How to - Cascading Dropdown List.” </w:t>
      </w:r>
      <w:r w:rsidRPr="4A69E322">
        <w:rPr>
          <w:rFonts w:ascii="Calibri" w:eastAsia="Calibri" w:hAnsi="Calibri" w:cs="Calibri"/>
          <w:i/>
          <w:iCs/>
          <w:szCs w:val="22"/>
        </w:rPr>
        <w:t>How To Create a Cascading Dropdown</w:t>
      </w:r>
      <w:r w:rsidRPr="4A69E322">
        <w:rPr>
          <w:rFonts w:ascii="Calibri" w:eastAsia="Calibri" w:hAnsi="Calibri" w:cs="Calibri"/>
          <w:szCs w:val="22"/>
        </w:rPr>
        <w:t xml:space="preserve">, </w:t>
      </w:r>
      <w:hyperlink r:id="rId42">
        <w:r w:rsidRPr="4A69E322">
          <w:rPr>
            <w:rStyle w:val="Hyperlink"/>
            <w:rFonts w:ascii="Calibri" w:eastAsia="Calibri" w:hAnsi="Calibri" w:cs="Calibri"/>
            <w:szCs w:val="22"/>
          </w:rPr>
          <w:t>https://www.w3schools.com/howto/howto_js_cascading_dropdown.asp</w:t>
        </w:r>
      </w:hyperlink>
      <w:r w:rsidRPr="4A69E322">
        <w:rPr>
          <w:rFonts w:ascii="Calibri" w:eastAsia="Calibri" w:hAnsi="Calibri" w:cs="Calibri"/>
          <w:szCs w:val="22"/>
        </w:rPr>
        <w:t xml:space="preserve">. </w:t>
      </w:r>
    </w:p>
    <w:p w14:paraId="4EA510F6" w14:textId="5603B84E" w:rsidR="0B780206" w:rsidRDefault="0B780206" w:rsidP="4A69E322">
      <w:pPr>
        <w:ind w:left="567" w:hanging="567"/>
      </w:pPr>
      <w:r w:rsidRPr="4A69E322">
        <w:rPr>
          <w:rFonts w:ascii="Calibri" w:eastAsia="Calibri" w:hAnsi="Calibri" w:cs="Calibri"/>
          <w:i/>
          <w:iCs/>
          <w:szCs w:val="22"/>
        </w:rPr>
        <w:t>JavaScript Arrays</w:t>
      </w:r>
      <w:r w:rsidRPr="4A69E322">
        <w:rPr>
          <w:rFonts w:ascii="Calibri" w:eastAsia="Calibri" w:hAnsi="Calibri" w:cs="Calibri"/>
          <w:szCs w:val="22"/>
        </w:rPr>
        <w:t xml:space="preserve">, </w:t>
      </w:r>
      <w:hyperlink r:id="rId43">
        <w:r w:rsidRPr="4A69E322">
          <w:rPr>
            <w:rStyle w:val="Hyperlink"/>
            <w:rFonts w:ascii="Calibri" w:eastAsia="Calibri" w:hAnsi="Calibri" w:cs="Calibri"/>
            <w:szCs w:val="22"/>
          </w:rPr>
          <w:t>https://www.w3schools.com/js/js_arrays.asp</w:t>
        </w:r>
      </w:hyperlink>
      <w:r w:rsidRPr="4A69E322">
        <w:rPr>
          <w:rFonts w:ascii="Calibri" w:eastAsia="Calibri" w:hAnsi="Calibri" w:cs="Calibri"/>
          <w:szCs w:val="22"/>
        </w:rPr>
        <w:t xml:space="preserve">. </w:t>
      </w:r>
    </w:p>
    <w:p w14:paraId="758D8725" w14:textId="60933766" w:rsidR="0B780206" w:rsidRDefault="0B780206" w:rsidP="4A69E322">
      <w:pPr>
        <w:ind w:left="567" w:hanging="567"/>
      </w:pPr>
      <w:r w:rsidRPr="4A69E322">
        <w:rPr>
          <w:rFonts w:ascii="Calibri" w:eastAsia="Calibri" w:hAnsi="Calibri" w:cs="Calibri"/>
          <w:szCs w:val="22"/>
        </w:rPr>
        <w:t xml:space="preserve">“Joining Two Table Entities in Spring Data JPA.” </w:t>
      </w:r>
      <w:r w:rsidRPr="4A69E322">
        <w:rPr>
          <w:rFonts w:ascii="Calibri" w:eastAsia="Calibri" w:hAnsi="Calibri" w:cs="Calibri"/>
          <w:i/>
          <w:iCs/>
          <w:szCs w:val="22"/>
        </w:rPr>
        <w:t>Stack Overflow</w:t>
      </w:r>
      <w:r w:rsidRPr="4A69E322">
        <w:rPr>
          <w:rFonts w:ascii="Calibri" w:eastAsia="Calibri" w:hAnsi="Calibri" w:cs="Calibri"/>
          <w:szCs w:val="22"/>
        </w:rPr>
        <w:t xml:space="preserve">, 1 Aug. 1960, </w:t>
      </w:r>
      <w:hyperlink r:id="rId44">
        <w:r w:rsidRPr="4A69E322">
          <w:rPr>
            <w:rStyle w:val="Hyperlink"/>
            <w:rFonts w:ascii="Calibri" w:eastAsia="Calibri" w:hAnsi="Calibri" w:cs="Calibri"/>
            <w:szCs w:val="22"/>
          </w:rPr>
          <w:t>https://stackoverflow.com/questions/19977130/joining-two-table-entities-in-spring-data-jpa</w:t>
        </w:r>
      </w:hyperlink>
      <w:r w:rsidRPr="4A69E322">
        <w:rPr>
          <w:rFonts w:ascii="Calibri" w:eastAsia="Calibri" w:hAnsi="Calibri" w:cs="Calibri"/>
          <w:szCs w:val="22"/>
        </w:rPr>
        <w:t xml:space="preserve">. </w:t>
      </w:r>
    </w:p>
    <w:p w14:paraId="4292E0AA" w14:textId="1E49C2CE" w:rsidR="0B780206" w:rsidRDefault="0B780206" w:rsidP="4A69E322">
      <w:pPr>
        <w:ind w:left="567" w:hanging="567"/>
      </w:pPr>
      <w:r w:rsidRPr="4A69E322">
        <w:rPr>
          <w:rFonts w:ascii="Calibri" w:eastAsia="Calibri" w:hAnsi="Calibri" w:cs="Calibri"/>
          <w:szCs w:val="22"/>
        </w:rPr>
        <w:t xml:space="preserve">Paraschiv, Written by: Eugen. “Redirect to Different Pages after Login with Spring Security.” </w:t>
      </w:r>
      <w:proofErr w:type="spellStart"/>
      <w:r w:rsidRPr="4A69E322">
        <w:rPr>
          <w:rFonts w:ascii="Calibri" w:eastAsia="Calibri" w:hAnsi="Calibri" w:cs="Calibri"/>
          <w:i/>
          <w:iCs/>
          <w:szCs w:val="22"/>
        </w:rPr>
        <w:t>Baeldung</w:t>
      </w:r>
      <w:proofErr w:type="spellEnd"/>
      <w:r w:rsidRPr="4A69E322">
        <w:rPr>
          <w:rFonts w:ascii="Calibri" w:eastAsia="Calibri" w:hAnsi="Calibri" w:cs="Calibri"/>
          <w:szCs w:val="22"/>
        </w:rPr>
        <w:t xml:space="preserve">, 14 Oct. 2022, </w:t>
      </w:r>
      <w:hyperlink r:id="rId45">
        <w:r w:rsidRPr="4A69E322">
          <w:rPr>
            <w:rStyle w:val="Hyperlink"/>
            <w:rFonts w:ascii="Calibri" w:eastAsia="Calibri" w:hAnsi="Calibri" w:cs="Calibri"/>
            <w:szCs w:val="22"/>
          </w:rPr>
          <w:t>https://www.baeldung.com/spring-redirect-after-login</w:t>
        </w:r>
      </w:hyperlink>
      <w:r w:rsidRPr="4A69E322">
        <w:rPr>
          <w:rFonts w:ascii="Calibri" w:eastAsia="Calibri" w:hAnsi="Calibri" w:cs="Calibri"/>
          <w:szCs w:val="22"/>
        </w:rPr>
        <w:t xml:space="preserve">. </w:t>
      </w:r>
    </w:p>
    <w:p w14:paraId="18457145" w14:textId="425977F6" w:rsidR="0B780206" w:rsidRDefault="0B780206" w:rsidP="4A69E322">
      <w:pPr>
        <w:ind w:left="567" w:hanging="567"/>
      </w:pPr>
      <w:r w:rsidRPr="4A69E322">
        <w:rPr>
          <w:rFonts w:ascii="Calibri" w:eastAsia="Calibri" w:hAnsi="Calibri" w:cs="Calibri"/>
          <w:szCs w:val="22"/>
        </w:rPr>
        <w:t xml:space="preserve">Prasad, Ananta. “Uncaught </w:t>
      </w:r>
      <w:proofErr w:type="spellStart"/>
      <w:r w:rsidRPr="4A69E322">
        <w:rPr>
          <w:rFonts w:ascii="Calibri" w:eastAsia="Calibri" w:hAnsi="Calibri" w:cs="Calibri"/>
          <w:szCs w:val="22"/>
        </w:rPr>
        <w:t>Typeerror</w:t>
      </w:r>
      <w:proofErr w:type="spellEnd"/>
      <w:r w:rsidRPr="4A69E322">
        <w:rPr>
          <w:rFonts w:ascii="Calibri" w:eastAsia="Calibri" w:hAnsi="Calibri" w:cs="Calibri"/>
          <w:szCs w:val="22"/>
        </w:rPr>
        <w:t xml:space="preserve">: </w:t>
      </w:r>
      <w:proofErr w:type="spellStart"/>
      <w:r w:rsidRPr="4A69E322">
        <w:rPr>
          <w:rFonts w:ascii="Calibri" w:eastAsia="Calibri" w:hAnsi="Calibri" w:cs="Calibri"/>
          <w:szCs w:val="22"/>
        </w:rPr>
        <w:t>Data.push</w:t>
      </w:r>
      <w:proofErr w:type="spellEnd"/>
      <w:r w:rsidRPr="4A69E322">
        <w:rPr>
          <w:rFonts w:ascii="Calibri" w:eastAsia="Calibri" w:hAnsi="Calibri" w:cs="Calibri"/>
          <w:szCs w:val="22"/>
        </w:rPr>
        <w:t xml:space="preserve"> Is Not a Function.” </w:t>
      </w:r>
      <w:r w:rsidRPr="4A69E322">
        <w:rPr>
          <w:rFonts w:ascii="Calibri" w:eastAsia="Calibri" w:hAnsi="Calibri" w:cs="Calibri"/>
          <w:i/>
          <w:iCs/>
          <w:szCs w:val="22"/>
        </w:rPr>
        <w:t>Stack Overflow</w:t>
      </w:r>
      <w:r w:rsidRPr="4A69E322">
        <w:rPr>
          <w:rFonts w:ascii="Calibri" w:eastAsia="Calibri" w:hAnsi="Calibri" w:cs="Calibri"/>
          <w:szCs w:val="22"/>
        </w:rPr>
        <w:t xml:space="preserve">, 1 Jan. 1962, </w:t>
      </w:r>
      <w:hyperlink r:id="rId46">
        <w:r w:rsidRPr="4A69E322">
          <w:rPr>
            <w:rStyle w:val="Hyperlink"/>
            <w:rFonts w:ascii="Calibri" w:eastAsia="Calibri" w:hAnsi="Calibri" w:cs="Calibri"/>
            <w:szCs w:val="22"/>
          </w:rPr>
          <w:t>https://stackoverflow.com/questions/29696572/uncaught-typeerror-data-push-is-not-a-function</w:t>
        </w:r>
      </w:hyperlink>
      <w:r w:rsidRPr="4A69E322">
        <w:rPr>
          <w:rFonts w:ascii="Calibri" w:eastAsia="Calibri" w:hAnsi="Calibri" w:cs="Calibri"/>
          <w:szCs w:val="22"/>
        </w:rPr>
        <w:t xml:space="preserve">. </w:t>
      </w:r>
    </w:p>
    <w:p w14:paraId="5DB04A2B" w14:textId="4C10669B" w:rsidR="0B780206" w:rsidRDefault="0B780206" w:rsidP="4A69E322">
      <w:pPr>
        <w:ind w:left="567" w:hanging="567"/>
      </w:pPr>
      <w:r w:rsidRPr="4A69E322">
        <w:rPr>
          <w:rFonts w:ascii="Calibri" w:eastAsia="Calibri" w:hAnsi="Calibri" w:cs="Calibri"/>
          <w:szCs w:val="22"/>
        </w:rPr>
        <w:t xml:space="preserve">“Send </w:t>
      </w:r>
      <w:proofErr w:type="spellStart"/>
      <w:r w:rsidRPr="4A69E322">
        <w:rPr>
          <w:rFonts w:ascii="Calibri" w:eastAsia="Calibri" w:hAnsi="Calibri" w:cs="Calibri"/>
          <w:szCs w:val="22"/>
        </w:rPr>
        <w:t>Javascript</w:t>
      </w:r>
      <w:proofErr w:type="spellEnd"/>
      <w:r w:rsidRPr="4A69E322">
        <w:rPr>
          <w:rFonts w:ascii="Calibri" w:eastAsia="Calibri" w:hAnsi="Calibri" w:cs="Calibri"/>
          <w:szCs w:val="22"/>
        </w:rPr>
        <w:t xml:space="preserve"> Variables to Spring Controller.” </w:t>
      </w:r>
      <w:r w:rsidRPr="4A69E322">
        <w:rPr>
          <w:rFonts w:ascii="Calibri" w:eastAsia="Calibri" w:hAnsi="Calibri" w:cs="Calibri"/>
          <w:i/>
          <w:iCs/>
          <w:szCs w:val="22"/>
        </w:rPr>
        <w:t>Stack Overflow</w:t>
      </w:r>
      <w:r w:rsidRPr="4A69E322">
        <w:rPr>
          <w:rFonts w:ascii="Calibri" w:eastAsia="Calibri" w:hAnsi="Calibri" w:cs="Calibri"/>
          <w:szCs w:val="22"/>
        </w:rPr>
        <w:t xml:space="preserve">, 1 May 1964, </w:t>
      </w:r>
      <w:hyperlink r:id="rId47">
        <w:r w:rsidRPr="4A69E322">
          <w:rPr>
            <w:rStyle w:val="Hyperlink"/>
            <w:rFonts w:ascii="Calibri" w:eastAsia="Calibri" w:hAnsi="Calibri" w:cs="Calibri"/>
            <w:szCs w:val="22"/>
          </w:rPr>
          <w:t>https://stackoverflow.com/questions/45791117/send-javascript-variables-to-spring-controller</w:t>
        </w:r>
      </w:hyperlink>
      <w:r w:rsidRPr="4A69E322">
        <w:rPr>
          <w:rFonts w:ascii="Calibri" w:eastAsia="Calibri" w:hAnsi="Calibri" w:cs="Calibri"/>
          <w:szCs w:val="22"/>
        </w:rPr>
        <w:t xml:space="preserve">. </w:t>
      </w:r>
    </w:p>
    <w:p w14:paraId="544EF73C" w14:textId="3DBF43A2" w:rsidR="0B780206" w:rsidRDefault="0B780206" w:rsidP="4A69E322">
      <w:pPr>
        <w:ind w:left="567" w:hanging="567"/>
      </w:pPr>
      <w:r w:rsidRPr="4A69E322">
        <w:rPr>
          <w:rFonts w:ascii="Calibri" w:eastAsia="Calibri" w:hAnsi="Calibri" w:cs="Calibri"/>
          <w:szCs w:val="22"/>
        </w:rPr>
        <w:t xml:space="preserve">“Spring Security, How to Restrict User Access Certain Resources Based on Dynamic Roles?” </w:t>
      </w:r>
      <w:r w:rsidRPr="4A69E322">
        <w:rPr>
          <w:rFonts w:ascii="Calibri" w:eastAsia="Calibri" w:hAnsi="Calibri" w:cs="Calibri"/>
          <w:i/>
          <w:iCs/>
          <w:szCs w:val="22"/>
        </w:rPr>
        <w:t>Stack Overflow</w:t>
      </w:r>
      <w:r w:rsidRPr="4A69E322">
        <w:rPr>
          <w:rFonts w:ascii="Calibri" w:eastAsia="Calibri" w:hAnsi="Calibri" w:cs="Calibri"/>
          <w:szCs w:val="22"/>
        </w:rPr>
        <w:t xml:space="preserve">, 1 Oct. 1960, </w:t>
      </w:r>
      <w:hyperlink r:id="rId48">
        <w:r w:rsidRPr="4A69E322">
          <w:rPr>
            <w:rStyle w:val="Hyperlink"/>
            <w:rFonts w:ascii="Calibri" w:eastAsia="Calibri" w:hAnsi="Calibri" w:cs="Calibri"/>
            <w:szCs w:val="22"/>
          </w:rPr>
          <w:t>https://stackoverflow.com/questions/21128806/spring-security-how-to-restrict-user-access-certain-resources-based-on-dynamic</w:t>
        </w:r>
      </w:hyperlink>
      <w:r w:rsidRPr="4A69E322">
        <w:rPr>
          <w:rFonts w:ascii="Calibri" w:eastAsia="Calibri" w:hAnsi="Calibri" w:cs="Calibri"/>
          <w:szCs w:val="22"/>
        </w:rPr>
        <w:t xml:space="preserve">. </w:t>
      </w:r>
    </w:p>
    <w:p w14:paraId="2E27BF0E" w14:textId="0D1F9EF2" w:rsidR="0B780206" w:rsidRDefault="0B780206" w:rsidP="4A69E322">
      <w:pPr>
        <w:ind w:left="567" w:hanging="567"/>
      </w:pPr>
      <w:r w:rsidRPr="4A69E322">
        <w:rPr>
          <w:rFonts w:ascii="Calibri" w:eastAsia="Calibri" w:hAnsi="Calibri" w:cs="Calibri"/>
          <w:szCs w:val="22"/>
        </w:rPr>
        <w:t xml:space="preserve">Trandafir, Written by: Emanuel. “Joining Tables with Spring Data JPA Specifications.” </w:t>
      </w:r>
      <w:proofErr w:type="spellStart"/>
      <w:r w:rsidRPr="4A69E322">
        <w:rPr>
          <w:rFonts w:ascii="Calibri" w:eastAsia="Calibri" w:hAnsi="Calibri" w:cs="Calibri"/>
          <w:i/>
          <w:iCs/>
          <w:szCs w:val="22"/>
        </w:rPr>
        <w:t>Baeldung</w:t>
      </w:r>
      <w:proofErr w:type="spellEnd"/>
      <w:r w:rsidRPr="4A69E322">
        <w:rPr>
          <w:rFonts w:ascii="Calibri" w:eastAsia="Calibri" w:hAnsi="Calibri" w:cs="Calibri"/>
          <w:szCs w:val="22"/>
        </w:rPr>
        <w:t xml:space="preserve">, 18 Mar. 2023, </w:t>
      </w:r>
      <w:hyperlink r:id="rId49">
        <w:r w:rsidRPr="4A69E322">
          <w:rPr>
            <w:rStyle w:val="Hyperlink"/>
            <w:rFonts w:ascii="Calibri" w:eastAsia="Calibri" w:hAnsi="Calibri" w:cs="Calibri"/>
            <w:szCs w:val="22"/>
          </w:rPr>
          <w:t>https://www.baeldung.com/spring-jpa-joining-tables</w:t>
        </w:r>
      </w:hyperlink>
      <w:r w:rsidRPr="4A69E322">
        <w:rPr>
          <w:rFonts w:ascii="Calibri" w:eastAsia="Calibri" w:hAnsi="Calibri" w:cs="Calibri"/>
          <w:szCs w:val="22"/>
        </w:rPr>
        <w:t>.</w:t>
      </w:r>
    </w:p>
    <w:p w14:paraId="446C09BA" w14:textId="2DCCE650" w:rsidR="2A947264" w:rsidRDefault="2A947264" w:rsidP="4A69E322">
      <w:pPr>
        <w:ind w:left="567" w:hanging="567"/>
      </w:pPr>
      <w:r w:rsidRPr="4A69E322">
        <w:rPr>
          <w:rFonts w:ascii="Calibri" w:eastAsia="Calibri" w:hAnsi="Calibri" w:cs="Calibri"/>
          <w:szCs w:val="22"/>
        </w:rPr>
        <w:t xml:space="preserve">Freilino, Zachary. </w:t>
      </w:r>
      <w:r w:rsidRPr="4A69E322">
        <w:rPr>
          <w:rFonts w:ascii="Calibri" w:eastAsia="Calibri" w:hAnsi="Calibri" w:cs="Calibri"/>
          <w:i/>
          <w:iCs/>
          <w:szCs w:val="22"/>
        </w:rPr>
        <w:t>Web Based Evaluations</w:t>
      </w:r>
      <w:r w:rsidRPr="4A69E322">
        <w:rPr>
          <w:rFonts w:ascii="Calibri" w:eastAsia="Calibri" w:hAnsi="Calibri" w:cs="Calibri"/>
          <w:szCs w:val="22"/>
        </w:rPr>
        <w:t>. 5 Dec. 2022.</w:t>
      </w:r>
    </w:p>
    <w:p w14:paraId="670CC23D" w14:textId="7DCD0593" w:rsidR="2A947264" w:rsidRDefault="2A947264" w:rsidP="4A69E322">
      <w:pPr>
        <w:ind w:left="567" w:hanging="567"/>
      </w:pPr>
      <w:r w:rsidRPr="4A69E322">
        <w:rPr>
          <w:rFonts w:ascii="Calibri" w:eastAsia="Calibri" w:hAnsi="Calibri" w:cs="Calibri"/>
          <w:szCs w:val="22"/>
        </w:rPr>
        <w:t xml:space="preserve">Gearhart, Joshua, and Nicolas </w:t>
      </w:r>
      <w:proofErr w:type="spellStart"/>
      <w:r w:rsidRPr="4A69E322">
        <w:rPr>
          <w:rFonts w:ascii="Calibri" w:eastAsia="Calibri" w:hAnsi="Calibri" w:cs="Calibri"/>
          <w:szCs w:val="22"/>
        </w:rPr>
        <w:t>Bushée</w:t>
      </w:r>
      <w:proofErr w:type="spellEnd"/>
      <w:r w:rsidRPr="4A69E322">
        <w:rPr>
          <w:rFonts w:ascii="Calibri" w:eastAsia="Calibri" w:hAnsi="Calibri" w:cs="Calibri"/>
          <w:szCs w:val="22"/>
        </w:rPr>
        <w:t xml:space="preserve">. </w:t>
      </w:r>
      <w:r w:rsidRPr="4A69E322">
        <w:rPr>
          <w:rFonts w:ascii="Calibri" w:eastAsia="Calibri" w:hAnsi="Calibri" w:cs="Calibri"/>
          <w:i/>
          <w:iCs/>
          <w:szCs w:val="22"/>
        </w:rPr>
        <w:t>Web Routing</w:t>
      </w:r>
      <w:r w:rsidRPr="4A69E322">
        <w:rPr>
          <w:rFonts w:ascii="Calibri" w:eastAsia="Calibri" w:hAnsi="Calibri" w:cs="Calibri"/>
          <w:szCs w:val="22"/>
        </w:rPr>
        <w:t>. Dec. 2022.</w:t>
      </w:r>
    </w:p>
    <w:p w14:paraId="33FC2AA2" w14:textId="6F03772F" w:rsidR="4A69E322" w:rsidRDefault="4A69E322" w:rsidP="4A69E322">
      <w:pPr>
        <w:spacing w:after="160" w:line="259" w:lineRule="auto"/>
        <w:rPr>
          <w:rFonts w:ascii="Calibri" w:eastAsia="Calibri" w:hAnsi="Calibri" w:cs="Calibri"/>
        </w:rPr>
      </w:pPr>
    </w:p>
    <w:sectPr w:rsidR="4A69E322" w:rsidSect="00465F4A">
      <w:headerReference w:type="default" r:id="rId50"/>
      <w:footerReference w:type="default" r:id="rId51"/>
      <w:pgSz w:w="12240" w:h="15840" w:code="1"/>
      <w:pgMar w:top="1800" w:right="1800" w:bottom="2160" w:left="2160" w:header="720" w:footer="1152" w:gutter="0"/>
      <w:pgNumType w:fmt="lowerRoman"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8DA8E" w14:textId="77777777" w:rsidR="00816F6C" w:rsidRDefault="00816F6C">
      <w:pPr>
        <w:spacing w:after="0"/>
      </w:pPr>
      <w:r>
        <w:separator/>
      </w:r>
    </w:p>
  </w:endnote>
  <w:endnote w:type="continuationSeparator" w:id="0">
    <w:p w14:paraId="48879A06" w14:textId="77777777" w:rsidR="00816F6C" w:rsidRDefault="00816F6C">
      <w:pPr>
        <w:spacing w:after="0"/>
      </w:pPr>
      <w:r>
        <w:continuationSeparator/>
      </w:r>
    </w:p>
  </w:endnote>
  <w:endnote w:type="continuationNotice" w:id="1">
    <w:p w14:paraId="6C5A96A5" w14:textId="77777777" w:rsidR="00816F6C" w:rsidRDefault="00816F6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eiryo">
    <w:charset w:val="80"/>
    <w:family w:val="swiss"/>
    <w:pitch w:val="variable"/>
    <w:sig w:usb0="E00002FF" w:usb1="6AC7FFFF"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1F063" w14:textId="68A0B26F" w:rsidR="002A3885" w:rsidRDefault="001021D5">
    <w:pPr>
      <w:pStyle w:val="Footer"/>
      <w:tabs>
        <w:tab w:val="clear" w:pos="4320"/>
      </w:tabs>
      <w:rPr>
        <w:lang w:val="fr-CA"/>
      </w:rPr>
    </w:pPr>
    <w:r w:rsidRPr="00465F4A">
      <w:rPr>
        <w:lang w:val="fr-CA"/>
      </w:rPr>
      <w:t>(4/2</w:t>
    </w:r>
    <w:r w:rsidR="00465F4A" w:rsidRPr="00465F4A">
      <w:rPr>
        <w:lang w:val="fr-CA"/>
      </w:rPr>
      <w:t>3</w:t>
    </w:r>
    <w:r w:rsidRPr="00465F4A">
      <w:rPr>
        <w:lang w:val="fr-CA"/>
      </w:rPr>
      <w:t>/2023</w:t>
    </w:r>
    <w:r w:rsidR="002A3885" w:rsidRPr="00465F4A">
      <w:rPr>
        <w:lang w:val="fr-CA"/>
      </w:rPr>
      <w:t>)</w:t>
    </w:r>
    <w:r w:rsidR="002A3885" w:rsidRPr="00465F4A">
      <w:rPr>
        <w:lang w:val="fr-CA"/>
      </w:rPr>
      <w:tab/>
      <w:t xml:space="preserve">Page </w:t>
    </w:r>
    <w:r w:rsidR="002A3885" w:rsidRPr="00465F4A">
      <w:fldChar w:fldCharType="begin"/>
    </w:r>
    <w:r w:rsidR="002A3885" w:rsidRPr="00465F4A">
      <w:rPr>
        <w:lang w:val="fr-CA"/>
      </w:rPr>
      <w:instrText xml:space="preserve"> PAGE </w:instrText>
    </w:r>
    <w:r w:rsidR="002A3885" w:rsidRPr="00465F4A">
      <w:fldChar w:fldCharType="separate"/>
    </w:r>
    <w:r w:rsidR="00460DBD" w:rsidRPr="00465F4A">
      <w:rPr>
        <w:noProof/>
        <w:lang w:val="fr-CA"/>
      </w:rPr>
      <w:t>15</w:t>
    </w:r>
    <w:r w:rsidR="002A3885" w:rsidRPr="00465F4A">
      <w:fldChar w:fldCharType="end"/>
    </w:r>
  </w:p>
  <w:sdt>
    <w:sdtPr>
      <w:rPr>
        <w:color w:val="007A37"/>
        <w:lang w:val="fr-CA"/>
      </w:rPr>
      <w:alias w:val="Title"/>
      <w:tag w:val=""/>
      <w:id w:val="-922104597"/>
      <w:placeholder>
        <w:docPart w:val="EE83C8594E39487A95EC059354969406"/>
      </w:placeholder>
      <w:dataBinding w:prefixMappings="xmlns:ns0='http://purl.org/dc/elements/1.1/' xmlns:ns1='http://schemas.openxmlformats.org/package/2006/metadata/core-properties' " w:xpath="/ns1:coreProperties[1]/ns0:title[1]" w:storeItemID="{6C3C8BC8-F283-45AE-878A-BAB7291924A1}"/>
      <w:text/>
    </w:sdtPr>
    <w:sdtEndPr/>
    <w:sdtContent>
      <w:p w14:paraId="05F2BF19" w14:textId="49B5A24B" w:rsidR="002A3885" w:rsidRPr="00465F4A" w:rsidRDefault="006127B7" w:rsidP="00465F4A">
        <w:pPr>
          <w:pStyle w:val="Footer"/>
          <w:pBdr>
            <w:top w:val="none" w:sz="0" w:space="0" w:color="auto"/>
          </w:pBdr>
          <w:jc w:val="center"/>
          <w:rPr>
            <w:color w:val="007A37"/>
            <w:lang w:val="fr-CA"/>
          </w:rPr>
        </w:pPr>
        <w:proofErr w:type="spellStart"/>
        <w:r>
          <w:rPr>
            <w:color w:val="007A37"/>
            <w:lang w:val="fr-CA"/>
          </w:rPr>
          <w:t>Slippery</w:t>
        </w:r>
        <w:proofErr w:type="spellEnd"/>
        <w:r>
          <w:rPr>
            <w:color w:val="007A37"/>
            <w:lang w:val="fr-CA"/>
          </w:rPr>
          <w:t xml:space="preserve"> Rock </w:t>
        </w:r>
        <w:proofErr w:type="spellStart"/>
        <w:r>
          <w:rPr>
            <w:color w:val="007A37"/>
            <w:lang w:val="fr-CA"/>
          </w:rPr>
          <w:t>University</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DAAAF" w14:textId="77777777" w:rsidR="00816F6C" w:rsidRDefault="00816F6C">
      <w:pPr>
        <w:spacing w:after="0"/>
      </w:pPr>
      <w:r>
        <w:separator/>
      </w:r>
    </w:p>
  </w:footnote>
  <w:footnote w:type="continuationSeparator" w:id="0">
    <w:p w14:paraId="663A60D1" w14:textId="77777777" w:rsidR="00816F6C" w:rsidRDefault="00816F6C">
      <w:pPr>
        <w:spacing w:after="0"/>
      </w:pPr>
      <w:r>
        <w:continuationSeparator/>
      </w:r>
    </w:p>
  </w:footnote>
  <w:footnote w:type="continuationNotice" w:id="1">
    <w:p w14:paraId="0913046D" w14:textId="77777777" w:rsidR="00816F6C" w:rsidRDefault="00816F6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05F01" w14:textId="0D689678" w:rsidR="002A3885" w:rsidRPr="001021D5" w:rsidRDefault="1A703689">
    <w:pPr>
      <w:pStyle w:val="Header"/>
      <w:tabs>
        <w:tab w:val="clear" w:pos="3960"/>
      </w:tabs>
      <w:spacing w:before="360"/>
      <w:rPr>
        <w:b/>
        <w:bCs/>
      </w:rPr>
    </w:pPr>
    <w:r w:rsidRPr="1A703689">
      <w:rPr>
        <w:b/>
        <w:bCs/>
      </w:rPr>
      <w:t>Scheduling Work Orders</w:t>
    </w:r>
    <w:r w:rsidR="001021D5">
      <w:tab/>
    </w:r>
    <w:r>
      <w:t xml:space="preserve"> Final Report</w:t>
    </w:r>
  </w:p>
</w:hdr>
</file>

<file path=word/intelligence2.xml><?xml version="1.0" encoding="utf-8"?>
<int2:intelligence xmlns:int2="http://schemas.microsoft.com/office/intelligence/2020/intelligence" xmlns:oel="http://schemas.microsoft.com/office/2019/extlst">
  <int2:observations>
    <int2:textHash int2:hashCode="4Q5udlj33WgRO0" int2:id="ADF6DbkV">
      <int2:state int2:value="Rejected" int2:type="AugLoop_Text_Critique"/>
    </int2:textHash>
    <int2:textHash int2:hashCode="F4yZgX3v64GKeI" int2:id="WYJmMcnN">
      <int2:state int2:value="Rejected" int2:type="AugLoop_Text_Critique"/>
    </int2:textHash>
    <int2:textHash int2:hashCode="L2kkhFJqiL0EDh" int2:id="XAvCsWA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7E3C"/>
    <w:multiLevelType w:val="hybridMultilevel"/>
    <w:tmpl w:val="E130AA10"/>
    <w:lvl w:ilvl="0" w:tplc="D2A4607E">
      <w:start w:val="1"/>
      <w:numFmt w:val="bullet"/>
      <w:lvlText w:val="·"/>
      <w:lvlJc w:val="left"/>
      <w:pPr>
        <w:ind w:left="720" w:hanging="360"/>
      </w:pPr>
      <w:rPr>
        <w:rFonts w:ascii="Symbol" w:hAnsi="Symbol" w:hint="default"/>
      </w:rPr>
    </w:lvl>
    <w:lvl w:ilvl="1" w:tplc="5AC0D652">
      <w:start w:val="1"/>
      <w:numFmt w:val="bullet"/>
      <w:lvlText w:val="o"/>
      <w:lvlJc w:val="left"/>
      <w:pPr>
        <w:ind w:left="1440" w:hanging="360"/>
      </w:pPr>
      <w:rPr>
        <w:rFonts w:ascii="Courier New" w:hAnsi="Courier New" w:hint="default"/>
      </w:rPr>
    </w:lvl>
    <w:lvl w:ilvl="2" w:tplc="C494D568">
      <w:start w:val="1"/>
      <w:numFmt w:val="bullet"/>
      <w:lvlText w:val=""/>
      <w:lvlJc w:val="left"/>
      <w:pPr>
        <w:ind w:left="2160" w:hanging="360"/>
      </w:pPr>
      <w:rPr>
        <w:rFonts w:ascii="Wingdings" w:hAnsi="Wingdings" w:hint="default"/>
      </w:rPr>
    </w:lvl>
    <w:lvl w:ilvl="3" w:tplc="7EEED4BE">
      <w:start w:val="1"/>
      <w:numFmt w:val="bullet"/>
      <w:lvlText w:val=""/>
      <w:lvlJc w:val="left"/>
      <w:pPr>
        <w:ind w:left="2880" w:hanging="360"/>
      </w:pPr>
      <w:rPr>
        <w:rFonts w:ascii="Symbol" w:hAnsi="Symbol" w:hint="default"/>
      </w:rPr>
    </w:lvl>
    <w:lvl w:ilvl="4" w:tplc="1690DCF0">
      <w:start w:val="1"/>
      <w:numFmt w:val="bullet"/>
      <w:lvlText w:val="o"/>
      <w:lvlJc w:val="left"/>
      <w:pPr>
        <w:ind w:left="3600" w:hanging="360"/>
      </w:pPr>
      <w:rPr>
        <w:rFonts w:ascii="Courier New" w:hAnsi="Courier New" w:hint="default"/>
      </w:rPr>
    </w:lvl>
    <w:lvl w:ilvl="5" w:tplc="90CA03DE">
      <w:start w:val="1"/>
      <w:numFmt w:val="bullet"/>
      <w:lvlText w:val=""/>
      <w:lvlJc w:val="left"/>
      <w:pPr>
        <w:ind w:left="4320" w:hanging="360"/>
      </w:pPr>
      <w:rPr>
        <w:rFonts w:ascii="Wingdings" w:hAnsi="Wingdings" w:hint="default"/>
      </w:rPr>
    </w:lvl>
    <w:lvl w:ilvl="6" w:tplc="9CECA7A6">
      <w:start w:val="1"/>
      <w:numFmt w:val="bullet"/>
      <w:lvlText w:val=""/>
      <w:lvlJc w:val="left"/>
      <w:pPr>
        <w:ind w:left="5040" w:hanging="360"/>
      </w:pPr>
      <w:rPr>
        <w:rFonts w:ascii="Symbol" w:hAnsi="Symbol" w:hint="default"/>
      </w:rPr>
    </w:lvl>
    <w:lvl w:ilvl="7" w:tplc="1FB4B04C">
      <w:start w:val="1"/>
      <w:numFmt w:val="bullet"/>
      <w:lvlText w:val="o"/>
      <w:lvlJc w:val="left"/>
      <w:pPr>
        <w:ind w:left="5760" w:hanging="360"/>
      </w:pPr>
      <w:rPr>
        <w:rFonts w:ascii="Courier New" w:hAnsi="Courier New" w:hint="default"/>
      </w:rPr>
    </w:lvl>
    <w:lvl w:ilvl="8" w:tplc="D346DF8E">
      <w:start w:val="1"/>
      <w:numFmt w:val="bullet"/>
      <w:lvlText w:val=""/>
      <w:lvlJc w:val="left"/>
      <w:pPr>
        <w:ind w:left="6480" w:hanging="360"/>
      </w:pPr>
      <w:rPr>
        <w:rFonts w:ascii="Wingdings" w:hAnsi="Wingdings" w:hint="default"/>
      </w:rPr>
    </w:lvl>
  </w:abstractNum>
  <w:abstractNum w:abstractNumId="1" w15:restartNumberingAfterBreak="0">
    <w:nsid w:val="1A5DB0B6"/>
    <w:multiLevelType w:val="multilevel"/>
    <w:tmpl w:val="FFFFFFFF"/>
    <w:lvl w:ilvl="0">
      <w:start w:val="1"/>
      <w:numFmt w:val="decimal"/>
      <w:lvlText w:val="%1."/>
      <w:lvlJc w:val="left"/>
      <w:pPr>
        <w:ind w:left="720" w:hanging="360"/>
      </w:pPr>
    </w:lvl>
    <w:lvl w:ilvl="1">
      <w:start w:val="1"/>
      <w:numFmt w:val="decimal"/>
      <w:pStyle w:val="Heading1"/>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254C1674"/>
    <w:multiLevelType w:val="multilevel"/>
    <w:tmpl w:val="4DBA3394"/>
    <w:lvl w:ilvl="0">
      <w:start w:val="1"/>
      <w:numFmt w:val="decimal"/>
      <w:suff w:val="space"/>
      <w:lvlText w:val="%1"/>
      <w:lvlJc w:val="left"/>
    </w:lvl>
    <w:lvl w:ilvl="1">
      <w:start w:val="1"/>
      <w:numFmt w:val="decimal"/>
      <w:pStyle w:val="Heading2"/>
      <w:suff w:val="space"/>
      <w:lvlText w:val="%1.%2"/>
      <w:lvlJc w:val="left"/>
    </w:lvl>
    <w:lvl w:ilvl="2">
      <w:start w:val="1"/>
      <w:numFmt w:val="decimal"/>
      <w:pStyle w:val="Heading3"/>
      <w:suff w:val="space"/>
      <w:lvlText w:val="%1.%2.%3"/>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3" w15:restartNumberingAfterBreak="0">
    <w:nsid w:val="25C64586"/>
    <w:multiLevelType w:val="singleLevel"/>
    <w:tmpl w:val="5E9CF94A"/>
    <w:lvl w:ilvl="0">
      <w:start w:val="1"/>
      <w:numFmt w:val="bullet"/>
      <w:pStyle w:val="ListBullet"/>
      <w:lvlText w:val=""/>
      <w:lvlJc w:val="left"/>
      <w:pPr>
        <w:tabs>
          <w:tab w:val="num" w:pos="360"/>
        </w:tabs>
        <w:ind w:left="360" w:hanging="360"/>
      </w:pPr>
      <w:rPr>
        <w:rFonts w:ascii="Wingdings" w:hAnsi="Wingdings" w:hint="default"/>
        <w:sz w:val="32"/>
      </w:rPr>
    </w:lvl>
  </w:abstractNum>
  <w:abstractNum w:abstractNumId="4" w15:restartNumberingAfterBreak="0">
    <w:nsid w:val="3FCC1939"/>
    <w:multiLevelType w:val="hybridMultilevel"/>
    <w:tmpl w:val="FFFFFFFF"/>
    <w:lvl w:ilvl="0" w:tplc="7320F3EA">
      <w:start w:val="1"/>
      <w:numFmt w:val="decimal"/>
      <w:lvlText w:val="%1."/>
      <w:lvlJc w:val="left"/>
      <w:pPr>
        <w:ind w:left="720" w:hanging="360"/>
      </w:pPr>
    </w:lvl>
    <w:lvl w:ilvl="1" w:tplc="DBEA1DE0">
      <w:start w:val="1"/>
      <w:numFmt w:val="lowerLetter"/>
      <w:lvlText w:val="%2."/>
      <w:lvlJc w:val="left"/>
      <w:pPr>
        <w:ind w:left="1440" w:hanging="360"/>
      </w:pPr>
    </w:lvl>
    <w:lvl w:ilvl="2" w:tplc="685C1A98">
      <w:start w:val="1"/>
      <w:numFmt w:val="lowerRoman"/>
      <w:lvlText w:val="%3."/>
      <w:lvlJc w:val="right"/>
      <w:pPr>
        <w:ind w:left="2160" w:hanging="180"/>
      </w:pPr>
    </w:lvl>
    <w:lvl w:ilvl="3" w:tplc="B28E5EB4">
      <w:start w:val="1"/>
      <w:numFmt w:val="decimal"/>
      <w:lvlText w:val="%4."/>
      <w:lvlJc w:val="left"/>
      <w:pPr>
        <w:ind w:left="2880" w:hanging="360"/>
      </w:pPr>
    </w:lvl>
    <w:lvl w:ilvl="4" w:tplc="8BEC508A">
      <w:start w:val="1"/>
      <w:numFmt w:val="lowerLetter"/>
      <w:lvlText w:val="%5."/>
      <w:lvlJc w:val="left"/>
      <w:pPr>
        <w:ind w:left="3600" w:hanging="360"/>
      </w:pPr>
    </w:lvl>
    <w:lvl w:ilvl="5" w:tplc="5178FD02">
      <w:start w:val="1"/>
      <w:numFmt w:val="lowerRoman"/>
      <w:lvlText w:val="%6."/>
      <w:lvlJc w:val="right"/>
      <w:pPr>
        <w:ind w:left="4320" w:hanging="180"/>
      </w:pPr>
    </w:lvl>
    <w:lvl w:ilvl="6" w:tplc="C8E23D02">
      <w:start w:val="1"/>
      <w:numFmt w:val="decimal"/>
      <w:lvlText w:val="%7."/>
      <w:lvlJc w:val="left"/>
      <w:pPr>
        <w:ind w:left="5040" w:hanging="360"/>
      </w:pPr>
    </w:lvl>
    <w:lvl w:ilvl="7" w:tplc="EFBEFCE2">
      <w:start w:val="1"/>
      <w:numFmt w:val="lowerLetter"/>
      <w:lvlText w:val="%8."/>
      <w:lvlJc w:val="left"/>
      <w:pPr>
        <w:ind w:left="5760" w:hanging="360"/>
      </w:pPr>
    </w:lvl>
    <w:lvl w:ilvl="8" w:tplc="0B88B3FC">
      <w:start w:val="1"/>
      <w:numFmt w:val="lowerRoman"/>
      <w:lvlText w:val="%9."/>
      <w:lvlJc w:val="right"/>
      <w:pPr>
        <w:ind w:left="6480" w:hanging="180"/>
      </w:pPr>
    </w:lvl>
  </w:abstractNum>
  <w:abstractNum w:abstractNumId="5" w15:restartNumberingAfterBreak="0">
    <w:nsid w:val="4232D162"/>
    <w:multiLevelType w:val="hybridMultilevel"/>
    <w:tmpl w:val="6D4A0B22"/>
    <w:lvl w:ilvl="0" w:tplc="8A429352">
      <w:start w:val="1"/>
      <w:numFmt w:val="bullet"/>
      <w:lvlText w:val=""/>
      <w:lvlJc w:val="left"/>
      <w:pPr>
        <w:ind w:left="720" w:hanging="360"/>
      </w:pPr>
      <w:rPr>
        <w:rFonts w:ascii="Symbol" w:hAnsi="Symbol" w:hint="default"/>
      </w:rPr>
    </w:lvl>
    <w:lvl w:ilvl="1" w:tplc="2862A364">
      <w:start w:val="1"/>
      <w:numFmt w:val="bullet"/>
      <w:lvlText w:val="o"/>
      <w:lvlJc w:val="left"/>
      <w:pPr>
        <w:ind w:left="1440" w:hanging="360"/>
      </w:pPr>
      <w:rPr>
        <w:rFonts w:ascii="Courier New" w:hAnsi="Courier New" w:hint="default"/>
      </w:rPr>
    </w:lvl>
    <w:lvl w:ilvl="2" w:tplc="A3D6B914">
      <w:start w:val="1"/>
      <w:numFmt w:val="bullet"/>
      <w:lvlText w:val=""/>
      <w:lvlJc w:val="left"/>
      <w:pPr>
        <w:ind w:left="2160" w:hanging="360"/>
      </w:pPr>
      <w:rPr>
        <w:rFonts w:ascii="Wingdings" w:hAnsi="Wingdings" w:hint="default"/>
      </w:rPr>
    </w:lvl>
    <w:lvl w:ilvl="3" w:tplc="AE66EFB6">
      <w:start w:val="1"/>
      <w:numFmt w:val="bullet"/>
      <w:lvlText w:val=""/>
      <w:lvlJc w:val="left"/>
      <w:pPr>
        <w:ind w:left="2880" w:hanging="360"/>
      </w:pPr>
      <w:rPr>
        <w:rFonts w:ascii="Symbol" w:hAnsi="Symbol" w:hint="default"/>
      </w:rPr>
    </w:lvl>
    <w:lvl w:ilvl="4" w:tplc="AB8812AA">
      <w:start w:val="1"/>
      <w:numFmt w:val="bullet"/>
      <w:lvlText w:val="o"/>
      <w:lvlJc w:val="left"/>
      <w:pPr>
        <w:ind w:left="3600" w:hanging="360"/>
      </w:pPr>
      <w:rPr>
        <w:rFonts w:ascii="Courier New" w:hAnsi="Courier New" w:hint="default"/>
      </w:rPr>
    </w:lvl>
    <w:lvl w:ilvl="5" w:tplc="77962F5E">
      <w:start w:val="1"/>
      <w:numFmt w:val="bullet"/>
      <w:lvlText w:val=""/>
      <w:lvlJc w:val="left"/>
      <w:pPr>
        <w:ind w:left="4320" w:hanging="360"/>
      </w:pPr>
      <w:rPr>
        <w:rFonts w:ascii="Wingdings" w:hAnsi="Wingdings" w:hint="default"/>
      </w:rPr>
    </w:lvl>
    <w:lvl w:ilvl="6" w:tplc="B57E1EF2">
      <w:start w:val="1"/>
      <w:numFmt w:val="bullet"/>
      <w:lvlText w:val=""/>
      <w:lvlJc w:val="left"/>
      <w:pPr>
        <w:ind w:left="5040" w:hanging="360"/>
      </w:pPr>
      <w:rPr>
        <w:rFonts w:ascii="Symbol" w:hAnsi="Symbol" w:hint="default"/>
      </w:rPr>
    </w:lvl>
    <w:lvl w:ilvl="7" w:tplc="91D2AB34">
      <w:start w:val="1"/>
      <w:numFmt w:val="bullet"/>
      <w:lvlText w:val="o"/>
      <w:lvlJc w:val="left"/>
      <w:pPr>
        <w:ind w:left="5760" w:hanging="360"/>
      </w:pPr>
      <w:rPr>
        <w:rFonts w:ascii="Courier New" w:hAnsi="Courier New" w:hint="default"/>
      </w:rPr>
    </w:lvl>
    <w:lvl w:ilvl="8" w:tplc="7DC0D6CE">
      <w:start w:val="1"/>
      <w:numFmt w:val="bullet"/>
      <w:lvlText w:val=""/>
      <w:lvlJc w:val="left"/>
      <w:pPr>
        <w:ind w:left="6480" w:hanging="360"/>
      </w:pPr>
      <w:rPr>
        <w:rFonts w:ascii="Wingdings" w:hAnsi="Wingdings" w:hint="default"/>
      </w:rPr>
    </w:lvl>
  </w:abstractNum>
  <w:abstractNum w:abstractNumId="6" w15:restartNumberingAfterBreak="0">
    <w:nsid w:val="48193C6A"/>
    <w:multiLevelType w:val="multilevel"/>
    <w:tmpl w:val="080C13D8"/>
    <w:lvl w:ilvl="0">
      <w:start w:val="1"/>
      <w:numFmt w:val="decimal"/>
      <w:pStyle w:val="NumberedListwithLines"/>
      <w:lvlText w:val="__%1."/>
      <w:lvlJc w:val="left"/>
      <w:pPr>
        <w:tabs>
          <w:tab w:val="num" w:pos="0"/>
        </w:tabs>
        <w:ind w:left="0" w:firstLine="0"/>
      </w:pPr>
      <w:rPr>
        <w:rFonts w:hint="default"/>
      </w:rPr>
    </w:lvl>
    <w:lvl w:ilvl="1">
      <w:start w:val="1"/>
      <w:numFmt w:val="lowerLetter"/>
      <w:lvlText w:val="__%2."/>
      <w:lvlJc w:val="left"/>
      <w:pPr>
        <w:tabs>
          <w:tab w:val="num" w:pos="1080"/>
        </w:tabs>
        <w:ind w:left="720" w:hanging="360"/>
      </w:pPr>
      <w:rPr>
        <w:rFonts w:hint="default"/>
      </w:rPr>
    </w:lvl>
    <w:lvl w:ilvl="2">
      <w:start w:val="1"/>
      <w:numFmt w:val="lowerRoman"/>
      <w:lvlText w:val="__%3."/>
      <w:lvlJc w:val="left"/>
      <w:pPr>
        <w:tabs>
          <w:tab w:val="num" w:pos="1800"/>
        </w:tabs>
        <w:ind w:left="1080" w:hanging="360"/>
      </w:pPr>
      <w:rPr>
        <w:rFonts w:hint="default"/>
      </w:rPr>
    </w:lvl>
    <w:lvl w:ilvl="3">
      <w:start w:val="1"/>
      <w:numFmt w:val="decimal"/>
      <w:lvlText w:val="__(%4)"/>
      <w:lvlJc w:val="left"/>
      <w:pPr>
        <w:tabs>
          <w:tab w:val="num" w:pos="1800"/>
        </w:tabs>
        <w:ind w:left="1440" w:hanging="360"/>
      </w:pPr>
      <w:rPr>
        <w:rFonts w:hint="default"/>
      </w:rPr>
    </w:lvl>
    <w:lvl w:ilvl="4">
      <w:start w:val="1"/>
      <w:numFmt w:val="lowerLetter"/>
      <w:lvlText w:val="__(%5)"/>
      <w:lvlJc w:val="left"/>
      <w:pPr>
        <w:tabs>
          <w:tab w:val="num" w:pos="2160"/>
        </w:tabs>
        <w:ind w:left="1800" w:hanging="360"/>
      </w:pPr>
      <w:rPr>
        <w:rFonts w:hint="default"/>
      </w:rPr>
    </w:lvl>
    <w:lvl w:ilvl="5">
      <w:start w:val="1"/>
      <w:numFmt w:val="lowerRoman"/>
      <w:lvlText w:val="__(%6)"/>
      <w:lvlJc w:val="left"/>
      <w:pPr>
        <w:tabs>
          <w:tab w:val="num" w:pos="2880"/>
        </w:tabs>
        <w:ind w:left="2160" w:hanging="360"/>
      </w:pPr>
      <w:rPr>
        <w:rFonts w:hint="default"/>
      </w:rPr>
    </w:lvl>
    <w:lvl w:ilvl="6">
      <w:start w:val="1"/>
      <w:numFmt w:val="decimal"/>
      <w:lvlText w:val="__%7."/>
      <w:lvlJc w:val="left"/>
      <w:pPr>
        <w:tabs>
          <w:tab w:val="num" w:pos="2880"/>
        </w:tabs>
        <w:ind w:left="2520" w:hanging="360"/>
      </w:pPr>
      <w:rPr>
        <w:rFonts w:hint="default"/>
      </w:rPr>
    </w:lvl>
    <w:lvl w:ilvl="7">
      <w:start w:val="1"/>
      <w:numFmt w:val="lowerLetter"/>
      <w:lvlText w:val="__%8."/>
      <w:lvlJc w:val="left"/>
      <w:pPr>
        <w:tabs>
          <w:tab w:val="num" w:pos="3240"/>
        </w:tabs>
        <w:ind w:left="2880" w:hanging="360"/>
      </w:pPr>
      <w:rPr>
        <w:rFonts w:hint="default"/>
      </w:rPr>
    </w:lvl>
    <w:lvl w:ilvl="8">
      <w:start w:val="1"/>
      <w:numFmt w:val="lowerRoman"/>
      <w:lvlText w:val="__%9."/>
      <w:lvlJc w:val="left"/>
      <w:pPr>
        <w:tabs>
          <w:tab w:val="num" w:pos="3960"/>
        </w:tabs>
        <w:ind w:left="3240" w:hanging="360"/>
      </w:pPr>
      <w:rPr>
        <w:rFonts w:hint="default"/>
      </w:rPr>
    </w:lvl>
  </w:abstractNum>
  <w:abstractNum w:abstractNumId="7" w15:restartNumberingAfterBreak="0">
    <w:nsid w:val="4C2496C2"/>
    <w:multiLevelType w:val="hybridMultilevel"/>
    <w:tmpl w:val="EC48076E"/>
    <w:lvl w:ilvl="0" w:tplc="84342D72">
      <w:start w:val="1"/>
      <w:numFmt w:val="bullet"/>
      <w:lvlText w:val=""/>
      <w:lvlJc w:val="left"/>
      <w:pPr>
        <w:ind w:left="720" w:hanging="360"/>
      </w:pPr>
      <w:rPr>
        <w:rFonts w:ascii="Symbol" w:hAnsi="Symbol" w:hint="default"/>
      </w:rPr>
    </w:lvl>
    <w:lvl w:ilvl="1" w:tplc="B24827C2">
      <w:start w:val="1"/>
      <w:numFmt w:val="bullet"/>
      <w:lvlText w:val="o"/>
      <w:lvlJc w:val="left"/>
      <w:pPr>
        <w:ind w:left="1440" w:hanging="360"/>
      </w:pPr>
      <w:rPr>
        <w:rFonts w:ascii="Courier New" w:hAnsi="Courier New" w:hint="default"/>
      </w:rPr>
    </w:lvl>
    <w:lvl w:ilvl="2" w:tplc="C6E026A6">
      <w:start w:val="1"/>
      <w:numFmt w:val="bullet"/>
      <w:lvlText w:val=""/>
      <w:lvlJc w:val="left"/>
      <w:pPr>
        <w:ind w:left="2160" w:hanging="360"/>
      </w:pPr>
      <w:rPr>
        <w:rFonts w:ascii="Wingdings" w:hAnsi="Wingdings" w:hint="default"/>
      </w:rPr>
    </w:lvl>
    <w:lvl w:ilvl="3" w:tplc="1E5285DE">
      <w:start w:val="1"/>
      <w:numFmt w:val="bullet"/>
      <w:lvlText w:val=""/>
      <w:lvlJc w:val="left"/>
      <w:pPr>
        <w:ind w:left="2880" w:hanging="360"/>
      </w:pPr>
      <w:rPr>
        <w:rFonts w:ascii="Symbol" w:hAnsi="Symbol" w:hint="default"/>
      </w:rPr>
    </w:lvl>
    <w:lvl w:ilvl="4" w:tplc="1F626A7E">
      <w:start w:val="1"/>
      <w:numFmt w:val="bullet"/>
      <w:lvlText w:val="o"/>
      <w:lvlJc w:val="left"/>
      <w:pPr>
        <w:ind w:left="3600" w:hanging="360"/>
      </w:pPr>
      <w:rPr>
        <w:rFonts w:ascii="Courier New" w:hAnsi="Courier New" w:hint="default"/>
      </w:rPr>
    </w:lvl>
    <w:lvl w:ilvl="5" w:tplc="EE7CB286">
      <w:start w:val="1"/>
      <w:numFmt w:val="bullet"/>
      <w:lvlText w:val=""/>
      <w:lvlJc w:val="left"/>
      <w:pPr>
        <w:ind w:left="4320" w:hanging="360"/>
      </w:pPr>
      <w:rPr>
        <w:rFonts w:ascii="Wingdings" w:hAnsi="Wingdings" w:hint="default"/>
      </w:rPr>
    </w:lvl>
    <w:lvl w:ilvl="6" w:tplc="440A81A0">
      <w:start w:val="1"/>
      <w:numFmt w:val="bullet"/>
      <w:lvlText w:val=""/>
      <w:lvlJc w:val="left"/>
      <w:pPr>
        <w:ind w:left="5040" w:hanging="360"/>
      </w:pPr>
      <w:rPr>
        <w:rFonts w:ascii="Symbol" w:hAnsi="Symbol" w:hint="default"/>
      </w:rPr>
    </w:lvl>
    <w:lvl w:ilvl="7" w:tplc="4EA8ECB4">
      <w:start w:val="1"/>
      <w:numFmt w:val="bullet"/>
      <w:lvlText w:val="o"/>
      <w:lvlJc w:val="left"/>
      <w:pPr>
        <w:ind w:left="5760" w:hanging="360"/>
      </w:pPr>
      <w:rPr>
        <w:rFonts w:ascii="Courier New" w:hAnsi="Courier New" w:hint="default"/>
      </w:rPr>
    </w:lvl>
    <w:lvl w:ilvl="8" w:tplc="3796F6D8">
      <w:start w:val="1"/>
      <w:numFmt w:val="bullet"/>
      <w:lvlText w:val=""/>
      <w:lvlJc w:val="left"/>
      <w:pPr>
        <w:ind w:left="6480" w:hanging="360"/>
      </w:pPr>
      <w:rPr>
        <w:rFonts w:ascii="Wingdings" w:hAnsi="Wingdings" w:hint="default"/>
      </w:rPr>
    </w:lvl>
  </w:abstractNum>
  <w:abstractNum w:abstractNumId="8" w15:restartNumberingAfterBreak="0">
    <w:nsid w:val="4DD34DA9"/>
    <w:multiLevelType w:val="multilevel"/>
    <w:tmpl w:val="EE502C70"/>
    <w:lvl w:ilvl="0">
      <w:start w:val="5"/>
      <w:numFmt w:val="decimal"/>
      <w:pStyle w:val="Rules"/>
      <w:lvlText w:val="__%1."/>
      <w:lvlJc w:val="left"/>
      <w:pPr>
        <w:tabs>
          <w:tab w:val="num" w:pos="72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 (%4)"/>
      <w:lvlJc w:val="left"/>
      <w:pPr>
        <w:tabs>
          <w:tab w:val="num" w:pos="1800"/>
        </w:tabs>
        <w:ind w:left="1440" w:hanging="360"/>
      </w:pPr>
      <w:rPr>
        <w:rFonts w:hint="default"/>
      </w:rPr>
    </w:lvl>
    <w:lvl w:ilvl="4">
      <w:start w:val="1"/>
      <w:numFmt w:val="lowerLetter"/>
      <w:lvlText w:val=" (%5)"/>
      <w:lvlJc w:val="left"/>
      <w:pPr>
        <w:tabs>
          <w:tab w:val="num" w:pos="2160"/>
        </w:tabs>
        <w:ind w:left="1800" w:hanging="360"/>
      </w:pPr>
      <w:rPr>
        <w:rFonts w:hint="default"/>
      </w:rPr>
    </w:lvl>
    <w:lvl w:ilvl="5">
      <w:start w:val="1"/>
      <w:numFmt w:val="lowerRoman"/>
      <w:lvlText w:val=" (%6)"/>
      <w:lvlJc w:val="left"/>
      <w:pPr>
        <w:tabs>
          <w:tab w:val="num" w:pos="288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__%9."/>
      <w:lvlJc w:val="left"/>
      <w:pPr>
        <w:tabs>
          <w:tab w:val="num" w:pos="3960"/>
        </w:tabs>
        <w:ind w:left="3240" w:hanging="360"/>
      </w:pPr>
      <w:rPr>
        <w:rFonts w:hint="default"/>
      </w:rPr>
    </w:lvl>
  </w:abstractNum>
  <w:abstractNum w:abstractNumId="9" w15:restartNumberingAfterBreak="0">
    <w:nsid w:val="749CDB10"/>
    <w:multiLevelType w:val="hybridMultilevel"/>
    <w:tmpl w:val="07128B46"/>
    <w:lvl w:ilvl="0" w:tplc="8AEE3B36">
      <w:start w:val="1"/>
      <w:numFmt w:val="bullet"/>
      <w:lvlText w:val="·"/>
      <w:lvlJc w:val="left"/>
      <w:pPr>
        <w:ind w:left="720" w:hanging="360"/>
      </w:pPr>
      <w:rPr>
        <w:rFonts w:ascii="Symbol" w:hAnsi="Symbol" w:hint="default"/>
      </w:rPr>
    </w:lvl>
    <w:lvl w:ilvl="1" w:tplc="E8F0E2AE">
      <w:start w:val="1"/>
      <w:numFmt w:val="bullet"/>
      <w:lvlText w:val="o"/>
      <w:lvlJc w:val="left"/>
      <w:pPr>
        <w:ind w:left="1440" w:hanging="360"/>
      </w:pPr>
      <w:rPr>
        <w:rFonts w:ascii="Courier New" w:hAnsi="Courier New" w:hint="default"/>
      </w:rPr>
    </w:lvl>
    <w:lvl w:ilvl="2" w:tplc="E16446EC">
      <w:start w:val="1"/>
      <w:numFmt w:val="bullet"/>
      <w:lvlText w:val=""/>
      <w:lvlJc w:val="left"/>
      <w:pPr>
        <w:ind w:left="2160" w:hanging="360"/>
      </w:pPr>
      <w:rPr>
        <w:rFonts w:ascii="Wingdings" w:hAnsi="Wingdings" w:hint="default"/>
      </w:rPr>
    </w:lvl>
    <w:lvl w:ilvl="3" w:tplc="3DDED118">
      <w:start w:val="1"/>
      <w:numFmt w:val="bullet"/>
      <w:lvlText w:val=""/>
      <w:lvlJc w:val="left"/>
      <w:pPr>
        <w:ind w:left="2880" w:hanging="360"/>
      </w:pPr>
      <w:rPr>
        <w:rFonts w:ascii="Symbol" w:hAnsi="Symbol" w:hint="default"/>
      </w:rPr>
    </w:lvl>
    <w:lvl w:ilvl="4" w:tplc="1F265722">
      <w:start w:val="1"/>
      <w:numFmt w:val="bullet"/>
      <w:lvlText w:val="o"/>
      <w:lvlJc w:val="left"/>
      <w:pPr>
        <w:ind w:left="3600" w:hanging="360"/>
      </w:pPr>
      <w:rPr>
        <w:rFonts w:ascii="Courier New" w:hAnsi="Courier New" w:hint="default"/>
      </w:rPr>
    </w:lvl>
    <w:lvl w:ilvl="5" w:tplc="4E36F900">
      <w:start w:val="1"/>
      <w:numFmt w:val="bullet"/>
      <w:lvlText w:val=""/>
      <w:lvlJc w:val="left"/>
      <w:pPr>
        <w:ind w:left="4320" w:hanging="360"/>
      </w:pPr>
      <w:rPr>
        <w:rFonts w:ascii="Wingdings" w:hAnsi="Wingdings" w:hint="default"/>
      </w:rPr>
    </w:lvl>
    <w:lvl w:ilvl="6" w:tplc="0D82A868">
      <w:start w:val="1"/>
      <w:numFmt w:val="bullet"/>
      <w:lvlText w:val=""/>
      <w:lvlJc w:val="left"/>
      <w:pPr>
        <w:ind w:left="5040" w:hanging="360"/>
      </w:pPr>
      <w:rPr>
        <w:rFonts w:ascii="Symbol" w:hAnsi="Symbol" w:hint="default"/>
      </w:rPr>
    </w:lvl>
    <w:lvl w:ilvl="7" w:tplc="26B44982">
      <w:start w:val="1"/>
      <w:numFmt w:val="bullet"/>
      <w:lvlText w:val="o"/>
      <w:lvlJc w:val="left"/>
      <w:pPr>
        <w:ind w:left="5760" w:hanging="360"/>
      </w:pPr>
      <w:rPr>
        <w:rFonts w:ascii="Courier New" w:hAnsi="Courier New" w:hint="default"/>
      </w:rPr>
    </w:lvl>
    <w:lvl w:ilvl="8" w:tplc="9654ABF4">
      <w:start w:val="1"/>
      <w:numFmt w:val="bullet"/>
      <w:lvlText w:val=""/>
      <w:lvlJc w:val="left"/>
      <w:pPr>
        <w:ind w:left="6480" w:hanging="360"/>
      </w:pPr>
      <w:rPr>
        <w:rFonts w:ascii="Wingdings" w:hAnsi="Wingdings" w:hint="default"/>
      </w:rPr>
    </w:lvl>
  </w:abstractNum>
  <w:abstractNum w:abstractNumId="10" w15:restartNumberingAfterBreak="0">
    <w:nsid w:val="7E9E36E3"/>
    <w:multiLevelType w:val="singleLevel"/>
    <w:tmpl w:val="E66C7214"/>
    <w:lvl w:ilvl="0">
      <w:start w:val="1"/>
      <w:numFmt w:val="bullet"/>
      <w:pStyle w:val="ListBulletFirst"/>
      <w:lvlText w:val=""/>
      <w:lvlJc w:val="left"/>
      <w:pPr>
        <w:tabs>
          <w:tab w:val="num" w:pos="360"/>
        </w:tabs>
        <w:ind w:left="360" w:hanging="360"/>
      </w:pPr>
      <w:rPr>
        <w:rFonts w:ascii="Wingdings" w:hAnsi="Wingdings" w:hint="default"/>
        <w:sz w:val="32"/>
      </w:rPr>
    </w:lvl>
  </w:abstractNum>
  <w:num w:numId="1" w16cid:durableId="1513257445">
    <w:abstractNumId w:val="4"/>
  </w:num>
  <w:num w:numId="2" w16cid:durableId="1111708126">
    <w:abstractNumId w:val="1"/>
  </w:num>
  <w:num w:numId="3" w16cid:durableId="1047877519">
    <w:abstractNumId w:val="2"/>
  </w:num>
  <w:num w:numId="4" w16cid:durableId="1285577426">
    <w:abstractNumId w:val="10"/>
  </w:num>
  <w:num w:numId="5" w16cid:durableId="115104761">
    <w:abstractNumId w:val="3"/>
  </w:num>
  <w:num w:numId="6" w16cid:durableId="82073509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37303921">
    <w:abstractNumId w:val="6"/>
  </w:num>
  <w:num w:numId="8" w16cid:durableId="1960186618">
    <w:abstractNumId w:val="0"/>
  </w:num>
  <w:num w:numId="9" w16cid:durableId="1172452091">
    <w:abstractNumId w:val="9"/>
  </w:num>
  <w:num w:numId="10" w16cid:durableId="127288613">
    <w:abstractNumId w:val="5"/>
  </w:num>
  <w:num w:numId="11" w16cid:durableId="1780683775">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proofState w:spelling="clean" w:grammar="clean"/>
  <w:attachedTemplate r:id="rId1"/>
  <w:defaultTabStop w:val="720"/>
  <w:autoHyphenation/>
  <w:hyphenationZone w:val="432"/>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DBD"/>
    <w:rsid w:val="00037679"/>
    <w:rsid w:val="000428D3"/>
    <w:rsid w:val="00050B15"/>
    <w:rsid w:val="00071B60"/>
    <w:rsid w:val="000852FC"/>
    <w:rsid w:val="000860C6"/>
    <w:rsid w:val="000860E8"/>
    <w:rsid w:val="001021D5"/>
    <w:rsid w:val="001268AC"/>
    <w:rsid w:val="0014BBE5"/>
    <w:rsid w:val="0017215D"/>
    <w:rsid w:val="00184165"/>
    <w:rsid w:val="0019F6E3"/>
    <w:rsid w:val="001D21E0"/>
    <w:rsid w:val="001F12C7"/>
    <w:rsid w:val="001F59D1"/>
    <w:rsid w:val="00237C06"/>
    <w:rsid w:val="002421D3"/>
    <w:rsid w:val="00263801"/>
    <w:rsid w:val="00277740"/>
    <w:rsid w:val="002A3885"/>
    <w:rsid w:val="00361052"/>
    <w:rsid w:val="003B42F2"/>
    <w:rsid w:val="003D10F7"/>
    <w:rsid w:val="00432A3B"/>
    <w:rsid w:val="00434CE6"/>
    <w:rsid w:val="00460DBD"/>
    <w:rsid w:val="00465180"/>
    <w:rsid w:val="00465F4A"/>
    <w:rsid w:val="004766EF"/>
    <w:rsid w:val="00483AD4"/>
    <w:rsid w:val="004A0442"/>
    <w:rsid w:val="004A0B97"/>
    <w:rsid w:val="004B17FC"/>
    <w:rsid w:val="004B621E"/>
    <w:rsid w:val="004D3DA5"/>
    <w:rsid w:val="004E7DEF"/>
    <w:rsid w:val="0050208E"/>
    <w:rsid w:val="00540A0B"/>
    <w:rsid w:val="00565E3A"/>
    <w:rsid w:val="005A6D55"/>
    <w:rsid w:val="005C4854"/>
    <w:rsid w:val="006127B7"/>
    <w:rsid w:val="00621309"/>
    <w:rsid w:val="00625B2A"/>
    <w:rsid w:val="006422EF"/>
    <w:rsid w:val="00665368"/>
    <w:rsid w:val="006837B6"/>
    <w:rsid w:val="006962AA"/>
    <w:rsid w:val="006F2043"/>
    <w:rsid w:val="007365D8"/>
    <w:rsid w:val="00767AE2"/>
    <w:rsid w:val="00781C31"/>
    <w:rsid w:val="007D6665"/>
    <w:rsid w:val="007E35C3"/>
    <w:rsid w:val="00806D46"/>
    <w:rsid w:val="0081044E"/>
    <w:rsid w:val="008168DC"/>
    <w:rsid w:val="00816F6C"/>
    <w:rsid w:val="00833590"/>
    <w:rsid w:val="0084745E"/>
    <w:rsid w:val="008730A3"/>
    <w:rsid w:val="009248D6"/>
    <w:rsid w:val="0094360B"/>
    <w:rsid w:val="009665F4"/>
    <w:rsid w:val="00966AE5"/>
    <w:rsid w:val="00971223"/>
    <w:rsid w:val="009B1F29"/>
    <w:rsid w:val="009E7A91"/>
    <w:rsid w:val="009F4FDB"/>
    <w:rsid w:val="00A167E1"/>
    <w:rsid w:val="00A47FDF"/>
    <w:rsid w:val="00A83011"/>
    <w:rsid w:val="00A97E5F"/>
    <w:rsid w:val="00AA0EC9"/>
    <w:rsid w:val="00AF138C"/>
    <w:rsid w:val="00AF1EFD"/>
    <w:rsid w:val="00B02CF7"/>
    <w:rsid w:val="00B854F3"/>
    <w:rsid w:val="00BA5BAD"/>
    <w:rsid w:val="00BC6774"/>
    <w:rsid w:val="00BE05B9"/>
    <w:rsid w:val="00BF119E"/>
    <w:rsid w:val="00C10C64"/>
    <w:rsid w:val="00C43B5D"/>
    <w:rsid w:val="00C6ED5D"/>
    <w:rsid w:val="00C7638C"/>
    <w:rsid w:val="00C8670C"/>
    <w:rsid w:val="00C87455"/>
    <w:rsid w:val="00CA4DBA"/>
    <w:rsid w:val="00D326D9"/>
    <w:rsid w:val="00D4320B"/>
    <w:rsid w:val="00D62895"/>
    <w:rsid w:val="00D814D6"/>
    <w:rsid w:val="00DB61E0"/>
    <w:rsid w:val="00DF5438"/>
    <w:rsid w:val="00E226E4"/>
    <w:rsid w:val="00E35407"/>
    <w:rsid w:val="00E362EA"/>
    <w:rsid w:val="00E372DC"/>
    <w:rsid w:val="00E41BDF"/>
    <w:rsid w:val="00E43844"/>
    <w:rsid w:val="00E71998"/>
    <w:rsid w:val="00F5128E"/>
    <w:rsid w:val="00F6096D"/>
    <w:rsid w:val="00F74FB0"/>
    <w:rsid w:val="00FA1FD5"/>
    <w:rsid w:val="00FD04BF"/>
    <w:rsid w:val="00FE4CFC"/>
    <w:rsid w:val="00FF3340"/>
    <w:rsid w:val="014D8CCD"/>
    <w:rsid w:val="01937524"/>
    <w:rsid w:val="024736BD"/>
    <w:rsid w:val="0274E74E"/>
    <w:rsid w:val="029D50AD"/>
    <w:rsid w:val="02A9E895"/>
    <w:rsid w:val="02DE0322"/>
    <w:rsid w:val="02E4599B"/>
    <w:rsid w:val="02EBFA8F"/>
    <w:rsid w:val="02EC191F"/>
    <w:rsid w:val="0346D58D"/>
    <w:rsid w:val="03C4584E"/>
    <w:rsid w:val="0401D85A"/>
    <w:rsid w:val="0469D6C6"/>
    <w:rsid w:val="0487CAF0"/>
    <w:rsid w:val="04C4B085"/>
    <w:rsid w:val="04C8F207"/>
    <w:rsid w:val="04D327CC"/>
    <w:rsid w:val="04F4DF73"/>
    <w:rsid w:val="05322C13"/>
    <w:rsid w:val="056919B0"/>
    <w:rsid w:val="05728033"/>
    <w:rsid w:val="05AEABE0"/>
    <w:rsid w:val="0617F549"/>
    <w:rsid w:val="06203FD0"/>
    <w:rsid w:val="0639D6F0"/>
    <w:rsid w:val="0647AA34"/>
    <w:rsid w:val="0676329E"/>
    <w:rsid w:val="069DF883"/>
    <w:rsid w:val="06BB33A0"/>
    <w:rsid w:val="0722AB4F"/>
    <w:rsid w:val="07587F4F"/>
    <w:rsid w:val="076D88B7"/>
    <w:rsid w:val="07895D69"/>
    <w:rsid w:val="07BEBAFE"/>
    <w:rsid w:val="07DF7392"/>
    <w:rsid w:val="07E69B69"/>
    <w:rsid w:val="07E69E24"/>
    <w:rsid w:val="08195FA3"/>
    <w:rsid w:val="084150BE"/>
    <w:rsid w:val="084AA0EC"/>
    <w:rsid w:val="084C73B1"/>
    <w:rsid w:val="0873A814"/>
    <w:rsid w:val="08A175EB"/>
    <w:rsid w:val="090C9231"/>
    <w:rsid w:val="09147FB7"/>
    <w:rsid w:val="096FA53A"/>
    <w:rsid w:val="09A431CE"/>
    <w:rsid w:val="09EC8E5C"/>
    <w:rsid w:val="09F332BF"/>
    <w:rsid w:val="0A0EF693"/>
    <w:rsid w:val="0A4F534A"/>
    <w:rsid w:val="0A6B171F"/>
    <w:rsid w:val="0A7FB925"/>
    <w:rsid w:val="0AA21CE1"/>
    <w:rsid w:val="0AA86292"/>
    <w:rsid w:val="0ACCE4E1"/>
    <w:rsid w:val="0B0FF35C"/>
    <w:rsid w:val="0B1C2EF3"/>
    <w:rsid w:val="0B780206"/>
    <w:rsid w:val="0BD25817"/>
    <w:rsid w:val="0BE92991"/>
    <w:rsid w:val="0C0A2DB2"/>
    <w:rsid w:val="0C12C617"/>
    <w:rsid w:val="0C1A9D27"/>
    <w:rsid w:val="0C51D75D"/>
    <w:rsid w:val="0CD13085"/>
    <w:rsid w:val="0CED3110"/>
    <w:rsid w:val="0D14A868"/>
    <w:rsid w:val="0D1AD79E"/>
    <w:rsid w:val="0D2309BB"/>
    <w:rsid w:val="0D429933"/>
    <w:rsid w:val="0D48D34C"/>
    <w:rsid w:val="0D6B1A86"/>
    <w:rsid w:val="0D8CC9F4"/>
    <w:rsid w:val="0DE00354"/>
    <w:rsid w:val="0EA6D505"/>
    <w:rsid w:val="0EBB192D"/>
    <w:rsid w:val="0ED373BA"/>
    <w:rsid w:val="0F09F8D9"/>
    <w:rsid w:val="0F7661AD"/>
    <w:rsid w:val="0FD26B1D"/>
    <w:rsid w:val="101933D2"/>
    <w:rsid w:val="1033023D"/>
    <w:rsid w:val="10E413FA"/>
    <w:rsid w:val="10E56543"/>
    <w:rsid w:val="1150992F"/>
    <w:rsid w:val="1172AA36"/>
    <w:rsid w:val="117EA433"/>
    <w:rsid w:val="119CBC34"/>
    <w:rsid w:val="11EE8986"/>
    <w:rsid w:val="120741CB"/>
    <w:rsid w:val="121797A0"/>
    <w:rsid w:val="12656301"/>
    <w:rsid w:val="12C1971D"/>
    <w:rsid w:val="130A0BDF"/>
    <w:rsid w:val="133E64A8"/>
    <w:rsid w:val="134509C3"/>
    <w:rsid w:val="1351C20F"/>
    <w:rsid w:val="1396F0F5"/>
    <w:rsid w:val="139C722D"/>
    <w:rsid w:val="13B16F84"/>
    <w:rsid w:val="13F5E14C"/>
    <w:rsid w:val="140554CF"/>
    <w:rsid w:val="140CEFAE"/>
    <w:rsid w:val="142C47F8"/>
    <w:rsid w:val="143A6985"/>
    <w:rsid w:val="14AA4AF8"/>
    <w:rsid w:val="14AB6503"/>
    <w:rsid w:val="14AD22AF"/>
    <w:rsid w:val="1512410B"/>
    <w:rsid w:val="15128C76"/>
    <w:rsid w:val="1525E983"/>
    <w:rsid w:val="154F6308"/>
    <w:rsid w:val="15B0DC59"/>
    <w:rsid w:val="1659D5D2"/>
    <w:rsid w:val="167A00B2"/>
    <w:rsid w:val="1694E90F"/>
    <w:rsid w:val="16A85A88"/>
    <w:rsid w:val="16B35374"/>
    <w:rsid w:val="171F8EFD"/>
    <w:rsid w:val="1766DCB8"/>
    <w:rsid w:val="1766F333"/>
    <w:rsid w:val="17BCF027"/>
    <w:rsid w:val="17E7AB6E"/>
    <w:rsid w:val="1818AABA"/>
    <w:rsid w:val="185FCA5A"/>
    <w:rsid w:val="1898A449"/>
    <w:rsid w:val="18B02A12"/>
    <w:rsid w:val="18C9526F"/>
    <w:rsid w:val="18E967FA"/>
    <w:rsid w:val="1912BD69"/>
    <w:rsid w:val="199F082F"/>
    <w:rsid w:val="1A0E4E2E"/>
    <w:rsid w:val="1A703689"/>
    <w:rsid w:val="1A84AFE9"/>
    <w:rsid w:val="1A9934EB"/>
    <w:rsid w:val="1AB91D24"/>
    <w:rsid w:val="1AC44DFC"/>
    <w:rsid w:val="1AC61947"/>
    <w:rsid w:val="1ACBC213"/>
    <w:rsid w:val="1ACEE057"/>
    <w:rsid w:val="1B52FEF6"/>
    <w:rsid w:val="1B685A32"/>
    <w:rsid w:val="1B8604B8"/>
    <w:rsid w:val="1BAB8D8B"/>
    <w:rsid w:val="1BB9379B"/>
    <w:rsid w:val="1BC014F7"/>
    <w:rsid w:val="1BCC4592"/>
    <w:rsid w:val="1C4AD4C5"/>
    <w:rsid w:val="1C61E774"/>
    <w:rsid w:val="1C624443"/>
    <w:rsid w:val="1CAA0BBB"/>
    <w:rsid w:val="1CCEC60A"/>
    <w:rsid w:val="1CFA5E64"/>
    <w:rsid w:val="1D042A93"/>
    <w:rsid w:val="1D262D86"/>
    <w:rsid w:val="1D330DD7"/>
    <w:rsid w:val="1E0A209D"/>
    <w:rsid w:val="1E7FA1E1"/>
    <w:rsid w:val="1E8C61DC"/>
    <w:rsid w:val="1E9FFAF4"/>
    <w:rsid w:val="1EA40BB7"/>
    <w:rsid w:val="1EEFBF03"/>
    <w:rsid w:val="1EF05202"/>
    <w:rsid w:val="1EF4803B"/>
    <w:rsid w:val="1F6E93B4"/>
    <w:rsid w:val="1F7EA36E"/>
    <w:rsid w:val="1F9E5659"/>
    <w:rsid w:val="1FB7CB13"/>
    <w:rsid w:val="1FC8FDDC"/>
    <w:rsid w:val="1FD2E7C7"/>
    <w:rsid w:val="1FEA1770"/>
    <w:rsid w:val="1FF38F09"/>
    <w:rsid w:val="201E0C5D"/>
    <w:rsid w:val="2031FF26"/>
    <w:rsid w:val="203D85D3"/>
    <w:rsid w:val="2091820D"/>
    <w:rsid w:val="20ABBD5D"/>
    <w:rsid w:val="20BB3BF7"/>
    <w:rsid w:val="20EF4F0D"/>
    <w:rsid w:val="2108766F"/>
    <w:rsid w:val="2160D93F"/>
    <w:rsid w:val="219B9BDD"/>
    <w:rsid w:val="21B6E245"/>
    <w:rsid w:val="21B9781A"/>
    <w:rsid w:val="21D79BB6"/>
    <w:rsid w:val="21DCF6DC"/>
    <w:rsid w:val="22A99ACB"/>
    <w:rsid w:val="22DEF354"/>
    <w:rsid w:val="233257FB"/>
    <w:rsid w:val="2348356A"/>
    <w:rsid w:val="2355487B"/>
    <w:rsid w:val="23736C17"/>
    <w:rsid w:val="23945461"/>
    <w:rsid w:val="23CBC215"/>
    <w:rsid w:val="240C9263"/>
    <w:rsid w:val="24186154"/>
    <w:rsid w:val="24557DE6"/>
    <w:rsid w:val="247AC3B5"/>
    <w:rsid w:val="2493FFDF"/>
    <w:rsid w:val="249CB5F4"/>
    <w:rsid w:val="24BCF1D2"/>
    <w:rsid w:val="24CED758"/>
    <w:rsid w:val="24F617D7"/>
    <w:rsid w:val="2547F0BE"/>
    <w:rsid w:val="254F5401"/>
    <w:rsid w:val="25629B54"/>
    <w:rsid w:val="25801B8E"/>
    <w:rsid w:val="25AC5D28"/>
    <w:rsid w:val="260DE007"/>
    <w:rsid w:val="261CF9AD"/>
    <w:rsid w:val="2626106D"/>
    <w:rsid w:val="264D60FE"/>
    <w:rsid w:val="26BEED4E"/>
    <w:rsid w:val="26D4981B"/>
    <w:rsid w:val="26E97803"/>
    <w:rsid w:val="270B03F2"/>
    <w:rsid w:val="2714C8B2"/>
    <w:rsid w:val="27482D89"/>
    <w:rsid w:val="27A77FC9"/>
    <w:rsid w:val="27ADFABE"/>
    <w:rsid w:val="27C26516"/>
    <w:rsid w:val="2802D4C1"/>
    <w:rsid w:val="282F6F5B"/>
    <w:rsid w:val="288A0018"/>
    <w:rsid w:val="289C7336"/>
    <w:rsid w:val="28A6E5F5"/>
    <w:rsid w:val="29665FBB"/>
    <w:rsid w:val="29DBFF1F"/>
    <w:rsid w:val="2A023984"/>
    <w:rsid w:val="2A140798"/>
    <w:rsid w:val="2A1B61E1"/>
    <w:rsid w:val="2A214003"/>
    <w:rsid w:val="2A41EF68"/>
    <w:rsid w:val="2A6A0BC3"/>
    <w:rsid w:val="2A855951"/>
    <w:rsid w:val="2A8D6DFB"/>
    <w:rsid w:val="2A903173"/>
    <w:rsid w:val="2A947264"/>
    <w:rsid w:val="2ACEE040"/>
    <w:rsid w:val="2AD191F5"/>
    <w:rsid w:val="2AEA1906"/>
    <w:rsid w:val="2B16518B"/>
    <w:rsid w:val="2B17E635"/>
    <w:rsid w:val="2B550BD4"/>
    <w:rsid w:val="2B6F90A2"/>
    <w:rsid w:val="2B6F959A"/>
    <w:rsid w:val="2B9E09E5"/>
    <w:rsid w:val="2BD6542E"/>
    <w:rsid w:val="2BFCBE2C"/>
    <w:rsid w:val="2C1A3BA8"/>
    <w:rsid w:val="2C7C21D4"/>
    <w:rsid w:val="2C8B1773"/>
    <w:rsid w:val="2CF1782F"/>
    <w:rsid w:val="2D31CD57"/>
    <w:rsid w:val="2D407DE1"/>
    <w:rsid w:val="2D5302A3"/>
    <w:rsid w:val="2D840A36"/>
    <w:rsid w:val="2DACA7EA"/>
    <w:rsid w:val="2E0F5001"/>
    <w:rsid w:val="2E15226E"/>
    <w:rsid w:val="2E42B924"/>
    <w:rsid w:val="2E4414DA"/>
    <w:rsid w:val="2E504AE1"/>
    <w:rsid w:val="2EB29CBF"/>
    <w:rsid w:val="2EB63CA4"/>
    <w:rsid w:val="2EBE0C44"/>
    <w:rsid w:val="2ECE23A2"/>
    <w:rsid w:val="2EEED304"/>
    <w:rsid w:val="2F6010B2"/>
    <w:rsid w:val="2FA0A510"/>
    <w:rsid w:val="2FA50318"/>
    <w:rsid w:val="2FAA2D1C"/>
    <w:rsid w:val="2FC6A5A4"/>
    <w:rsid w:val="2FF72C81"/>
    <w:rsid w:val="30574508"/>
    <w:rsid w:val="3077B028"/>
    <w:rsid w:val="3081DC7E"/>
    <w:rsid w:val="30CDA73F"/>
    <w:rsid w:val="30F244B0"/>
    <w:rsid w:val="31627605"/>
    <w:rsid w:val="316B0AC7"/>
    <w:rsid w:val="31DDA336"/>
    <w:rsid w:val="31F475A1"/>
    <w:rsid w:val="320BC09D"/>
    <w:rsid w:val="320D4B69"/>
    <w:rsid w:val="32192317"/>
    <w:rsid w:val="3238FE0D"/>
    <w:rsid w:val="32880329"/>
    <w:rsid w:val="32E1836B"/>
    <w:rsid w:val="333044EF"/>
    <w:rsid w:val="333976D2"/>
    <w:rsid w:val="33A91BCA"/>
    <w:rsid w:val="33C24427"/>
    <w:rsid w:val="34098DD0"/>
    <w:rsid w:val="3411A41A"/>
    <w:rsid w:val="345E2881"/>
    <w:rsid w:val="349CDEBD"/>
    <w:rsid w:val="34E2BE09"/>
    <w:rsid w:val="35123CB7"/>
    <w:rsid w:val="35684CA2"/>
    <w:rsid w:val="359B96A2"/>
    <w:rsid w:val="35C5A48A"/>
    <w:rsid w:val="35EA053C"/>
    <w:rsid w:val="35F72EA4"/>
    <w:rsid w:val="3601028A"/>
    <w:rsid w:val="360E1EED"/>
    <w:rsid w:val="360E8E52"/>
    <w:rsid w:val="3694106B"/>
    <w:rsid w:val="369C4BA6"/>
    <w:rsid w:val="36DA9674"/>
    <w:rsid w:val="36E23632"/>
    <w:rsid w:val="3723C066"/>
    <w:rsid w:val="37F49D22"/>
    <w:rsid w:val="37FF2FB3"/>
    <w:rsid w:val="3820CC7C"/>
    <w:rsid w:val="3882C20D"/>
    <w:rsid w:val="38BD7111"/>
    <w:rsid w:val="38DBD516"/>
    <w:rsid w:val="38ECC2C9"/>
    <w:rsid w:val="38F8E55E"/>
    <w:rsid w:val="39020F3A"/>
    <w:rsid w:val="391419C0"/>
    <w:rsid w:val="393991DD"/>
    <w:rsid w:val="39533CE2"/>
    <w:rsid w:val="396A3A0F"/>
    <w:rsid w:val="399EA87F"/>
    <w:rsid w:val="39B469DA"/>
    <w:rsid w:val="39C4597F"/>
    <w:rsid w:val="39D5883E"/>
    <w:rsid w:val="3A228DDE"/>
    <w:rsid w:val="3A3185AB"/>
    <w:rsid w:val="3A3832C9"/>
    <w:rsid w:val="3A533AFA"/>
    <w:rsid w:val="3A5B6128"/>
    <w:rsid w:val="3A665C6C"/>
    <w:rsid w:val="3A6F42A2"/>
    <w:rsid w:val="3A86C07B"/>
    <w:rsid w:val="3A94B5BF"/>
    <w:rsid w:val="3AE5444F"/>
    <w:rsid w:val="3B0525AA"/>
    <w:rsid w:val="3B192308"/>
    <w:rsid w:val="3B206475"/>
    <w:rsid w:val="3B92183C"/>
    <w:rsid w:val="3BDAD766"/>
    <w:rsid w:val="3BF47C1B"/>
    <w:rsid w:val="3BFD1B3E"/>
    <w:rsid w:val="3C1F95D1"/>
    <w:rsid w:val="3C3418B5"/>
    <w:rsid w:val="3C501209"/>
    <w:rsid w:val="3C5630F0"/>
    <w:rsid w:val="3C5B846E"/>
    <w:rsid w:val="3C65C082"/>
    <w:rsid w:val="3CA372C9"/>
    <w:rsid w:val="3D0105F7"/>
    <w:rsid w:val="3D69266D"/>
    <w:rsid w:val="3DC2B6D5"/>
    <w:rsid w:val="3DC6EAAF"/>
    <w:rsid w:val="3DEBE26A"/>
    <w:rsid w:val="3ED78601"/>
    <w:rsid w:val="3EF7A674"/>
    <w:rsid w:val="3F1B5D8D"/>
    <w:rsid w:val="3F1BF61F"/>
    <w:rsid w:val="3F6E9D0A"/>
    <w:rsid w:val="3F7CD2A8"/>
    <w:rsid w:val="3F8F6F3F"/>
    <w:rsid w:val="3F904A9B"/>
    <w:rsid w:val="40051CEA"/>
    <w:rsid w:val="400E4D44"/>
    <w:rsid w:val="40175F5A"/>
    <w:rsid w:val="4018E683"/>
    <w:rsid w:val="40A10519"/>
    <w:rsid w:val="40D9BC48"/>
    <w:rsid w:val="40DBCE47"/>
    <w:rsid w:val="40FBCD4F"/>
    <w:rsid w:val="4112B7E0"/>
    <w:rsid w:val="415D3C40"/>
    <w:rsid w:val="41640ECD"/>
    <w:rsid w:val="41ABE9C7"/>
    <w:rsid w:val="41AE8665"/>
    <w:rsid w:val="41B747E8"/>
    <w:rsid w:val="41B74BF8"/>
    <w:rsid w:val="424BF494"/>
    <w:rsid w:val="4255874A"/>
    <w:rsid w:val="429A6C64"/>
    <w:rsid w:val="42C7EB5D"/>
    <w:rsid w:val="42FE3560"/>
    <w:rsid w:val="4305F972"/>
    <w:rsid w:val="435009AE"/>
    <w:rsid w:val="4377CED7"/>
    <w:rsid w:val="4382A938"/>
    <w:rsid w:val="43BE8448"/>
    <w:rsid w:val="43CA6755"/>
    <w:rsid w:val="4439DC0B"/>
    <w:rsid w:val="443DD9C9"/>
    <w:rsid w:val="4441C67C"/>
    <w:rsid w:val="446C75EC"/>
    <w:rsid w:val="44771845"/>
    <w:rsid w:val="4505184A"/>
    <w:rsid w:val="45313D1F"/>
    <w:rsid w:val="455A54A9"/>
    <w:rsid w:val="455CF328"/>
    <w:rsid w:val="456D6C13"/>
    <w:rsid w:val="457227E5"/>
    <w:rsid w:val="45923044"/>
    <w:rsid w:val="45AAC7CF"/>
    <w:rsid w:val="45D3A338"/>
    <w:rsid w:val="461E0C28"/>
    <w:rsid w:val="462E429A"/>
    <w:rsid w:val="464ADCFD"/>
    <w:rsid w:val="46AE714B"/>
    <w:rsid w:val="46E1F7BD"/>
    <w:rsid w:val="470502FC"/>
    <w:rsid w:val="478062E3"/>
    <w:rsid w:val="478228D7"/>
    <w:rsid w:val="4797E2FF"/>
    <w:rsid w:val="479CA4DC"/>
    <w:rsid w:val="47AA6A5F"/>
    <w:rsid w:val="47E6AD5E"/>
    <w:rsid w:val="480BFFEF"/>
    <w:rsid w:val="4813353A"/>
    <w:rsid w:val="48394D2B"/>
    <w:rsid w:val="48872D13"/>
    <w:rsid w:val="4895FA53"/>
    <w:rsid w:val="48A198CD"/>
    <w:rsid w:val="49827DBF"/>
    <w:rsid w:val="49856705"/>
    <w:rsid w:val="49D29AFF"/>
    <w:rsid w:val="49E9E20C"/>
    <w:rsid w:val="49EE3709"/>
    <w:rsid w:val="4A260E10"/>
    <w:rsid w:val="4A3C7899"/>
    <w:rsid w:val="4A3CA3BE"/>
    <w:rsid w:val="4A69E322"/>
    <w:rsid w:val="4ABDFC25"/>
    <w:rsid w:val="4AFAFFD1"/>
    <w:rsid w:val="4B5568AB"/>
    <w:rsid w:val="4BC9686E"/>
    <w:rsid w:val="4C2B58EC"/>
    <w:rsid w:val="4C31AF25"/>
    <w:rsid w:val="4C393692"/>
    <w:rsid w:val="4C470E91"/>
    <w:rsid w:val="4C76BB29"/>
    <w:rsid w:val="4C83817D"/>
    <w:rsid w:val="4C90AE4A"/>
    <w:rsid w:val="4CABF73E"/>
    <w:rsid w:val="4CC59F28"/>
    <w:rsid w:val="4CCA4E7B"/>
    <w:rsid w:val="4CEA1716"/>
    <w:rsid w:val="4D062718"/>
    <w:rsid w:val="4D17D207"/>
    <w:rsid w:val="4DB199F6"/>
    <w:rsid w:val="4DC4800C"/>
    <w:rsid w:val="4E128B8A"/>
    <w:rsid w:val="4ED5FB98"/>
    <w:rsid w:val="4F289BF2"/>
    <w:rsid w:val="4F3CC765"/>
    <w:rsid w:val="4FAE5BEB"/>
    <w:rsid w:val="4FBB223F"/>
    <w:rsid w:val="5020E02B"/>
    <w:rsid w:val="50620F1E"/>
    <w:rsid w:val="50979118"/>
    <w:rsid w:val="50E447A3"/>
    <w:rsid w:val="511D8CEC"/>
    <w:rsid w:val="514DEA2C"/>
    <w:rsid w:val="517ED270"/>
    <w:rsid w:val="51B01F27"/>
    <w:rsid w:val="51DD3D5F"/>
    <w:rsid w:val="5214418C"/>
    <w:rsid w:val="521CCAF5"/>
    <w:rsid w:val="5225CA0C"/>
    <w:rsid w:val="52952255"/>
    <w:rsid w:val="52A20308"/>
    <w:rsid w:val="52ACEA75"/>
    <w:rsid w:val="52CED2F8"/>
    <w:rsid w:val="53046814"/>
    <w:rsid w:val="531CEE8C"/>
    <w:rsid w:val="539DBB63"/>
    <w:rsid w:val="53A82FFD"/>
    <w:rsid w:val="540A0DEC"/>
    <w:rsid w:val="541531E4"/>
    <w:rsid w:val="54191C97"/>
    <w:rsid w:val="54574B75"/>
    <w:rsid w:val="546F32FA"/>
    <w:rsid w:val="54BAF512"/>
    <w:rsid w:val="5515E24A"/>
    <w:rsid w:val="5540D33B"/>
    <w:rsid w:val="5547B469"/>
    <w:rsid w:val="55CCB892"/>
    <w:rsid w:val="561D9D6F"/>
    <w:rsid w:val="564796E3"/>
    <w:rsid w:val="5653BBDB"/>
    <w:rsid w:val="5663F068"/>
    <w:rsid w:val="56684453"/>
    <w:rsid w:val="569BD51F"/>
    <w:rsid w:val="569DEBCB"/>
    <w:rsid w:val="56D37E29"/>
    <w:rsid w:val="56E384CA"/>
    <w:rsid w:val="57001D51"/>
    <w:rsid w:val="5714365A"/>
    <w:rsid w:val="5730A2E2"/>
    <w:rsid w:val="575F4A93"/>
    <w:rsid w:val="57BC0553"/>
    <w:rsid w:val="57DD26DC"/>
    <w:rsid w:val="57E166DC"/>
    <w:rsid w:val="5844C584"/>
    <w:rsid w:val="5869062F"/>
    <w:rsid w:val="5884674A"/>
    <w:rsid w:val="58E528EA"/>
    <w:rsid w:val="58FE720F"/>
    <w:rsid w:val="5905FCD7"/>
    <w:rsid w:val="591DCF37"/>
    <w:rsid w:val="595CC55E"/>
    <w:rsid w:val="59756A07"/>
    <w:rsid w:val="597C697B"/>
    <w:rsid w:val="5990D148"/>
    <w:rsid w:val="599CDBC7"/>
    <w:rsid w:val="59BD0B0E"/>
    <w:rsid w:val="59E80F90"/>
    <w:rsid w:val="5A0A93E9"/>
    <w:rsid w:val="5A66C4E6"/>
    <w:rsid w:val="5A733C1F"/>
    <w:rsid w:val="5AA435CF"/>
    <w:rsid w:val="5AB220F6"/>
    <w:rsid w:val="5BB095EF"/>
    <w:rsid w:val="5BF4DCE6"/>
    <w:rsid w:val="5C0D34B7"/>
    <w:rsid w:val="5C18A9E7"/>
    <w:rsid w:val="5CA59584"/>
    <w:rsid w:val="5CB77E95"/>
    <w:rsid w:val="5CC2FD5F"/>
    <w:rsid w:val="5CCD6BF7"/>
    <w:rsid w:val="5CD7D308"/>
    <w:rsid w:val="5D52535D"/>
    <w:rsid w:val="5D682607"/>
    <w:rsid w:val="5D823D8A"/>
    <w:rsid w:val="5D91B484"/>
    <w:rsid w:val="5D99E6A1"/>
    <w:rsid w:val="5DB52F14"/>
    <w:rsid w:val="5E46C9F2"/>
    <w:rsid w:val="5E752DA1"/>
    <w:rsid w:val="5E84D0CC"/>
    <w:rsid w:val="5E865EC3"/>
    <w:rsid w:val="5E931296"/>
    <w:rsid w:val="5E98743A"/>
    <w:rsid w:val="5EAD77A2"/>
    <w:rsid w:val="5ED69CD0"/>
    <w:rsid w:val="5F01D290"/>
    <w:rsid w:val="5F196575"/>
    <w:rsid w:val="5FF3CC6A"/>
    <w:rsid w:val="5FFBA928"/>
    <w:rsid w:val="60050CB9"/>
    <w:rsid w:val="6037D0DF"/>
    <w:rsid w:val="608273B2"/>
    <w:rsid w:val="6082E80B"/>
    <w:rsid w:val="611A6343"/>
    <w:rsid w:val="615E11B8"/>
    <w:rsid w:val="61D62CC9"/>
    <w:rsid w:val="622E87D8"/>
    <w:rsid w:val="6247B100"/>
    <w:rsid w:val="626525A7"/>
    <w:rsid w:val="627DA738"/>
    <w:rsid w:val="62882349"/>
    <w:rsid w:val="6327D670"/>
    <w:rsid w:val="6364E5A0"/>
    <w:rsid w:val="638BF0DE"/>
    <w:rsid w:val="63A16842"/>
    <w:rsid w:val="64084F46"/>
    <w:rsid w:val="64259A64"/>
    <w:rsid w:val="6461182A"/>
    <w:rsid w:val="64B50B48"/>
    <w:rsid w:val="64BBE650"/>
    <w:rsid w:val="657B5B4A"/>
    <w:rsid w:val="65AA1653"/>
    <w:rsid w:val="660F449B"/>
    <w:rsid w:val="662404FD"/>
    <w:rsid w:val="66525B98"/>
    <w:rsid w:val="66DBD001"/>
    <w:rsid w:val="66F62128"/>
    <w:rsid w:val="67177BB6"/>
    <w:rsid w:val="6721FE0A"/>
    <w:rsid w:val="675DCCCE"/>
    <w:rsid w:val="677574B8"/>
    <w:rsid w:val="678BF212"/>
    <w:rsid w:val="678DE545"/>
    <w:rsid w:val="679D699B"/>
    <w:rsid w:val="67B0A59D"/>
    <w:rsid w:val="67ED4442"/>
    <w:rsid w:val="67F5F407"/>
    <w:rsid w:val="67F72443"/>
    <w:rsid w:val="680BE526"/>
    <w:rsid w:val="682DF04A"/>
    <w:rsid w:val="68DB9155"/>
    <w:rsid w:val="6933F7FC"/>
    <w:rsid w:val="6948F946"/>
    <w:rsid w:val="696C686D"/>
    <w:rsid w:val="6974426B"/>
    <w:rsid w:val="6979319E"/>
    <w:rsid w:val="6992059E"/>
    <w:rsid w:val="69962F30"/>
    <w:rsid w:val="6A45FC91"/>
    <w:rsid w:val="6A4921CD"/>
    <w:rsid w:val="6A9A2526"/>
    <w:rsid w:val="6B07709C"/>
    <w:rsid w:val="6B16A9C5"/>
    <w:rsid w:val="6B5EF200"/>
    <w:rsid w:val="6B6B0D00"/>
    <w:rsid w:val="6B73E5A8"/>
    <w:rsid w:val="6B7B1672"/>
    <w:rsid w:val="6B9B970F"/>
    <w:rsid w:val="6BB26CAD"/>
    <w:rsid w:val="6BE1CCF2"/>
    <w:rsid w:val="6BF829E7"/>
    <w:rsid w:val="6CCEE58E"/>
    <w:rsid w:val="6D6511DD"/>
    <w:rsid w:val="6D861906"/>
    <w:rsid w:val="6E2D80CD"/>
    <w:rsid w:val="6E8448A4"/>
    <w:rsid w:val="6EDBEEFC"/>
    <w:rsid w:val="6F4301E3"/>
    <w:rsid w:val="6F5AECF4"/>
    <w:rsid w:val="6F8AADDD"/>
    <w:rsid w:val="6FC9512E"/>
    <w:rsid w:val="6FF5BDF6"/>
    <w:rsid w:val="6FF79615"/>
    <w:rsid w:val="700A0209"/>
    <w:rsid w:val="70332DF0"/>
    <w:rsid w:val="708680D1"/>
    <w:rsid w:val="70C51669"/>
    <w:rsid w:val="70D34726"/>
    <w:rsid w:val="70DC695F"/>
    <w:rsid w:val="7113F044"/>
    <w:rsid w:val="71181202"/>
    <w:rsid w:val="71436AA6"/>
    <w:rsid w:val="717B2570"/>
    <w:rsid w:val="71C55B0A"/>
    <w:rsid w:val="71DCF74C"/>
    <w:rsid w:val="71F2B8A7"/>
    <w:rsid w:val="71F560EA"/>
    <w:rsid w:val="71F5E9D3"/>
    <w:rsid w:val="72219F47"/>
    <w:rsid w:val="728CE3C6"/>
    <w:rsid w:val="72CD4829"/>
    <w:rsid w:val="72E75C5D"/>
    <w:rsid w:val="72E9638D"/>
    <w:rsid w:val="731EA241"/>
    <w:rsid w:val="735A3402"/>
    <w:rsid w:val="738CE386"/>
    <w:rsid w:val="739C0E4A"/>
    <w:rsid w:val="73B237A5"/>
    <w:rsid w:val="740D40F8"/>
    <w:rsid w:val="7428B427"/>
    <w:rsid w:val="74452B1F"/>
    <w:rsid w:val="745CD574"/>
    <w:rsid w:val="7462620F"/>
    <w:rsid w:val="74697D9E"/>
    <w:rsid w:val="746C071C"/>
    <w:rsid w:val="749E31C6"/>
    <w:rsid w:val="74CD7FCA"/>
    <w:rsid w:val="75BAD7B9"/>
    <w:rsid w:val="75C48488"/>
    <w:rsid w:val="75F95A15"/>
    <w:rsid w:val="76054DFF"/>
    <w:rsid w:val="760B1AA1"/>
    <w:rsid w:val="764A5A8C"/>
    <w:rsid w:val="76ECE29F"/>
    <w:rsid w:val="76F65486"/>
    <w:rsid w:val="770DF338"/>
    <w:rsid w:val="773F57C5"/>
    <w:rsid w:val="779C89F9"/>
    <w:rsid w:val="77B1F490"/>
    <w:rsid w:val="78112F82"/>
    <w:rsid w:val="781D50A3"/>
    <w:rsid w:val="78438DB0"/>
    <w:rsid w:val="78595001"/>
    <w:rsid w:val="7865829B"/>
    <w:rsid w:val="78DD23CA"/>
    <w:rsid w:val="78FA3A84"/>
    <w:rsid w:val="790F96C3"/>
    <w:rsid w:val="7916F3C4"/>
    <w:rsid w:val="792E9936"/>
    <w:rsid w:val="79451848"/>
    <w:rsid w:val="79604E49"/>
    <w:rsid w:val="79849926"/>
    <w:rsid w:val="79A7EDB9"/>
    <w:rsid w:val="79D8A376"/>
    <w:rsid w:val="7A0CF994"/>
    <w:rsid w:val="7A75912B"/>
    <w:rsid w:val="7A97F5AB"/>
    <w:rsid w:val="7ADE8BC4"/>
    <w:rsid w:val="7AE0B8D0"/>
    <w:rsid w:val="7AEEEF8E"/>
    <w:rsid w:val="7AF0C168"/>
    <w:rsid w:val="7C186970"/>
    <w:rsid w:val="7C2138A2"/>
    <w:rsid w:val="7C387DC0"/>
    <w:rsid w:val="7C57876E"/>
    <w:rsid w:val="7C628C50"/>
    <w:rsid w:val="7C852732"/>
    <w:rsid w:val="7C900B19"/>
    <w:rsid w:val="7CBB6502"/>
    <w:rsid w:val="7CE25578"/>
    <w:rsid w:val="7D1507A9"/>
    <w:rsid w:val="7D1A9D6F"/>
    <w:rsid w:val="7D28ADFD"/>
    <w:rsid w:val="7DC9DF89"/>
    <w:rsid w:val="7E282470"/>
    <w:rsid w:val="7E31B1C8"/>
    <w:rsid w:val="7E50DC74"/>
    <w:rsid w:val="7E5FF467"/>
    <w:rsid w:val="7EB1BF0B"/>
    <w:rsid w:val="7EB2D751"/>
    <w:rsid w:val="7EB8B511"/>
    <w:rsid w:val="7EBD4C23"/>
    <w:rsid w:val="7EC93525"/>
    <w:rsid w:val="7EE13209"/>
    <w:rsid w:val="7F20468A"/>
    <w:rsid w:val="7F2C4415"/>
    <w:rsid w:val="7F587E74"/>
    <w:rsid w:val="7F5A834E"/>
    <w:rsid w:val="7FA8B3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52AB95"/>
  <w15:chartTrackingRefBased/>
  <w15:docId w15:val="{215722FE-83F6-40E8-BCB8-35B5CF127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sz w:val="22"/>
    </w:rPr>
  </w:style>
  <w:style w:type="paragraph" w:styleId="Heading1">
    <w:name w:val="heading 1"/>
    <w:basedOn w:val="ListParagraph"/>
    <w:next w:val="Normal"/>
    <w:uiPriority w:val="1"/>
    <w:qFormat/>
    <w:rsid w:val="5CA59584"/>
    <w:pPr>
      <w:numPr>
        <w:ilvl w:val="1"/>
        <w:numId w:val="2"/>
      </w:numPr>
      <w:outlineLvl w:val="0"/>
    </w:pPr>
  </w:style>
  <w:style w:type="paragraph" w:styleId="Heading2">
    <w:name w:val="heading 2"/>
    <w:basedOn w:val="DisplayText"/>
    <w:next w:val="Normal"/>
    <w:qFormat/>
    <w:pPr>
      <w:keepNext/>
      <w:numPr>
        <w:ilvl w:val="1"/>
        <w:numId w:val="3"/>
      </w:numPr>
      <w:spacing w:before="240" w:after="120"/>
      <w:outlineLvl w:val="1"/>
    </w:pPr>
    <w:rPr>
      <w:rFonts w:ascii="Arial Black" w:hAnsi="Arial Black"/>
      <w:b/>
      <w:sz w:val="28"/>
    </w:rPr>
  </w:style>
  <w:style w:type="paragraph" w:styleId="Heading3">
    <w:name w:val="heading 3"/>
    <w:basedOn w:val="DisplayText"/>
    <w:next w:val="Normal"/>
    <w:qFormat/>
    <w:pPr>
      <w:keepNext/>
      <w:numPr>
        <w:ilvl w:val="2"/>
        <w:numId w:val="3"/>
      </w:numPr>
      <w:spacing w:before="240" w:after="120"/>
      <w:outlineLvl w:val="2"/>
    </w:pPr>
    <w:rPr>
      <w:b/>
    </w:rPr>
  </w:style>
  <w:style w:type="paragraph" w:styleId="Heading4">
    <w:name w:val="heading 4"/>
    <w:basedOn w:val="DisplayText"/>
    <w:next w:val="Normal"/>
    <w:qFormat/>
    <w:pPr>
      <w:keepNext/>
      <w:numPr>
        <w:ilvl w:val="3"/>
        <w:numId w:val="3"/>
      </w:numPr>
      <w:spacing w:before="120"/>
      <w:outlineLvl w:val="3"/>
    </w:pPr>
    <w:rPr>
      <w:b/>
      <w:sz w:val="22"/>
    </w:rPr>
  </w:style>
  <w:style w:type="paragraph" w:styleId="Heading5">
    <w:name w:val="heading 5"/>
    <w:basedOn w:val="DisplayText"/>
    <w:next w:val="Normal"/>
    <w:qFormat/>
    <w:pPr>
      <w:keepNext/>
      <w:numPr>
        <w:ilvl w:val="4"/>
        <w:numId w:val="3"/>
      </w:numPr>
      <w:spacing w:before="20"/>
      <w:outlineLvl w:val="4"/>
    </w:pPr>
    <w:rPr>
      <w:rFonts w:ascii="Times New Roman" w:hAnsi="Times New Roman"/>
      <w:i/>
      <w:sz w:val="22"/>
    </w:rPr>
  </w:style>
  <w:style w:type="paragraph" w:styleId="Heading6">
    <w:name w:val="heading 6"/>
    <w:basedOn w:val="Normal"/>
    <w:next w:val="Normal"/>
    <w:qFormat/>
    <w:pPr>
      <w:numPr>
        <w:ilvl w:val="5"/>
        <w:numId w:val="3"/>
      </w:numPr>
      <w:spacing w:before="120" w:after="60"/>
      <w:outlineLvl w:val="5"/>
    </w:pPr>
    <w:rPr>
      <w:i/>
    </w:rPr>
  </w:style>
  <w:style w:type="paragraph" w:styleId="Heading7">
    <w:name w:val="heading 7"/>
    <w:basedOn w:val="Normal"/>
    <w:next w:val="Normal"/>
    <w:qFormat/>
    <w:pPr>
      <w:numPr>
        <w:ilvl w:val="6"/>
        <w:numId w:val="3"/>
      </w:numPr>
      <w:spacing w:before="240" w:after="60"/>
      <w:outlineLvl w:val="6"/>
    </w:pPr>
    <w:rPr>
      <w:rFonts w:ascii="Arial" w:hAnsi="Arial"/>
      <w:sz w:val="20"/>
    </w:rPr>
  </w:style>
  <w:style w:type="paragraph" w:styleId="Heading8">
    <w:name w:val="heading 8"/>
    <w:basedOn w:val="Normal"/>
    <w:next w:val="Normal"/>
    <w:qFormat/>
    <w:pPr>
      <w:numPr>
        <w:ilvl w:val="7"/>
        <w:numId w:val="3"/>
      </w:numPr>
      <w:spacing w:before="240" w:after="60"/>
      <w:outlineLvl w:val="7"/>
    </w:pPr>
    <w:rPr>
      <w:rFonts w:ascii="Arial" w:hAnsi="Arial"/>
      <w:i/>
      <w:sz w:val="20"/>
    </w:rPr>
  </w:style>
  <w:style w:type="paragraph" w:styleId="Heading9">
    <w:name w:val="heading 9"/>
    <w:basedOn w:val="Normal"/>
    <w:next w:val="Normal"/>
    <w:qFormat/>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Pr>
      <w:rFonts w:ascii="Arial" w:hAnsi="Arial"/>
      <w:sz w:val="24"/>
    </w:rPr>
  </w:style>
  <w:style w:type="paragraph" w:styleId="Bibliography">
    <w:name w:val="Bibliography"/>
    <w:pPr>
      <w:spacing w:after="120" w:line="240" w:lineRule="exact"/>
      <w:ind w:left="360" w:hanging="360"/>
    </w:pPr>
    <w:rPr>
      <w:sz w:val="22"/>
    </w:rPr>
  </w:style>
  <w:style w:type="paragraph" w:styleId="Header">
    <w:name w:val="header"/>
    <w:basedOn w:val="Normal"/>
    <w:semiHidden/>
    <w:pPr>
      <w:pBdr>
        <w:bottom w:val="single" w:sz="6" w:space="1" w:color="auto"/>
      </w:pBdr>
      <w:tabs>
        <w:tab w:val="center" w:pos="3960"/>
        <w:tab w:val="right" w:pos="8280"/>
      </w:tabs>
      <w:spacing w:after="0"/>
    </w:pPr>
    <w:rPr>
      <w:sz w:val="18"/>
    </w:rPr>
  </w:style>
  <w:style w:type="paragraph" w:styleId="Footer">
    <w:name w:val="footer"/>
    <w:basedOn w:val="Normal"/>
    <w:semiHidden/>
    <w:pPr>
      <w:pBdr>
        <w:top w:val="single" w:sz="6" w:space="1" w:color="auto"/>
      </w:pBdr>
      <w:tabs>
        <w:tab w:val="center" w:pos="4320"/>
        <w:tab w:val="right" w:pos="8280"/>
      </w:tabs>
      <w:spacing w:after="0"/>
    </w:pPr>
    <w:rPr>
      <w:sz w:val="18"/>
    </w:rPr>
  </w:style>
  <w:style w:type="character" w:styleId="PageNumber">
    <w:name w:val="page number"/>
    <w:basedOn w:val="DefaultParagraphFont"/>
    <w:semiHidden/>
  </w:style>
  <w:style w:type="paragraph" w:customStyle="1" w:styleId="Heading2Paragraph">
    <w:name w:val="Heading 2 Paragraph"/>
    <w:basedOn w:val="Normal"/>
    <w:pPr>
      <w:spacing w:after="0"/>
      <w:ind w:left="360" w:right="360"/>
      <w:jc w:val="left"/>
    </w:pPr>
    <w:rPr>
      <w:sz w:val="20"/>
    </w:rPr>
  </w:style>
  <w:style w:type="paragraph" w:customStyle="1" w:styleId="Code">
    <w:name w:val="Code"/>
    <w:basedOn w:val="Normal"/>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noProof/>
      <w:spacing w:val="-5"/>
      <w:sz w:val="18"/>
    </w:rPr>
  </w:style>
  <w:style w:type="paragraph" w:customStyle="1" w:styleId="CodeTitle">
    <w:name w:val="Code Title"/>
    <w:basedOn w:val="Code"/>
    <w:next w:val="Cod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rPr>
      <w:sz w:val="24"/>
    </w:rPr>
  </w:style>
  <w:style w:type="paragraph" w:customStyle="1" w:styleId="Table-Heading">
    <w:name w:val="Table - Heading"/>
    <w:basedOn w:val="DisplayText"/>
    <w:next w:val="Normal"/>
    <w:pPr>
      <w:keepNext/>
      <w:pBdr>
        <w:bottom w:val="single" w:sz="36" w:space="3" w:color="C0C0C0"/>
      </w:pBdr>
      <w:spacing w:before="120"/>
    </w:pPr>
    <w:rPr>
      <w:b/>
      <w:sz w:val="20"/>
    </w:rPr>
  </w:style>
  <w:style w:type="paragraph" w:customStyle="1" w:styleId="Table-Source">
    <w:name w:val="Table - Source"/>
    <w:basedOn w:val="Normal"/>
    <w:next w:val="Normal"/>
    <w:pPr>
      <w:pBdr>
        <w:top w:val="single" w:sz="12" w:space="1" w:color="auto"/>
      </w:pBdr>
    </w:pPr>
    <w:rPr>
      <w:i/>
      <w:sz w:val="18"/>
    </w:rPr>
  </w:style>
  <w:style w:type="paragraph" w:customStyle="1" w:styleId="Table-Text">
    <w:name w:val="Table - Text"/>
    <w:basedOn w:val="Normal"/>
    <w:pPr>
      <w:spacing w:before="60" w:after="60"/>
      <w:jc w:val="left"/>
    </w:pPr>
    <w:rPr>
      <w:sz w:val="20"/>
    </w:rPr>
  </w:style>
  <w:style w:type="paragraph" w:customStyle="1" w:styleId="Table-ColHead">
    <w:name w:val="Table - Col. Head"/>
    <w:basedOn w:val="DisplayText"/>
    <w:pPr>
      <w:keepNext/>
      <w:suppressAutoHyphens/>
      <w:spacing w:before="60" w:after="60"/>
    </w:pPr>
    <w:rPr>
      <w:b/>
      <w:sz w:val="20"/>
    </w:rPr>
  </w:style>
  <w:style w:type="paragraph" w:styleId="FootnoteText">
    <w:name w:val="footnote text"/>
    <w:basedOn w:val="Normal"/>
    <w:semiHidden/>
    <w:rPr>
      <w:sz w:val="18"/>
    </w:rPr>
  </w:style>
  <w:style w:type="character" w:styleId="FootnoteReference">
    <w:name w:val="footnote reference"/>
    <w:semiHidden/>
    <w:rPr>
      <w:position w:val="6"/>
      <w:sz w:val="14"/>
      <w:vertAlign w:val="superscript"/>
    </w:rPr>
  </w:style>
  <w:style w:type="paragraph" w:customStyle="1" w:styleId="FigNum">
    <w:name w:val="Fig Num"/>
    <w:basedOn w:val="Table-ColHead"/>
    <w:pPr>
      <w:keepNext w:val="0"/>
      <w:spacing w:before="0" w:after="240"/>
    </w:pPr>
  </w:style>
  <w:style w:type="paragraph" w:customStyle="1" w:styleId="Confidential-Top">
    <w:name w:val="Confidential - Top"/>
    <w:basedOn w:val="Normal"/>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semiHidden/>
    <w:pPr>
      <w:tabs>
        <w:tab w:val="right" w:leader="dot" w:pos="8280"/>
      </w:tabs>
      <w:spacing w:before="240"/>
      <w:jc w:val="left"/>
    </w:pPr>
    <w:rPr>
      <w:b/>
      <w:smallCaps/>
      <w:sz w:val="24"/>
    </w:rPr>
  </w:style>
  <w:style w:type="paragraph" w:styleId="TOC2">
    <w:name w:val="toc 2"/>
    <w:basedOn w:val="Normal"/>
    <w:next w:val="Normal"/>
    <w:autoRedefine/>
    <w:semiHidden/>
    <w:pPr>
      <w:tabs>
        <w:tab w:val="right" w:leader="dot" w:pos="8280"/>
      </w:tabs>
      <w:spacing w:after="0"/>
      <w:jc w:val="left"/>
    </w:pPr>
    <w:rPr>
      <w:smallCaps/>
      <w:sz w:val="24"/>
    </w:rPr>
  </w:style>
  <w:style w:type="paragraph" w:styleId="TOC3">
    <w:name w:val="toc 3"/>
    <w:basedOn w:val="Normal"/>
    <w:next w:val="Normal"/>
    <w:autoRedefine/>
    <w:semiHidden/>
    <w:pPr>
      <w:tabs>
        <w:tab w:val="right" w:leader="dot" w:pos="8280"/>
      </w:tabs>
      <w:spacing w:after="0"/>
      <w:ind w:left="360"/>
      <w:jc w:val="left"/>
    </w:pPr>
    <w:rPr>
      <w:i/>
    </w:rPr>
  </w:style>
  <w:style w:type="paragraph" w:styleId="TOC4">
    <w:name w:val="toc 4"/>
    <w:basedOn w:val="Normal"/>
    <w:next w:val="Normal"/>
    <w:autoRedefine/>
    <w:semiHidden/>
    <w:pPr>
      <w:tabs>
        <w:tab w:val="right" w:leader="dot" w:pos="8280"/>
      </w:tabs>
      <w:spacing w:after="0"/>
      <w:ind w:left="720"/>
      <w:jc w:val="left"/>
    </w:pPr>
    <w:rPr>
      <w:sz w:val="20"/>
    </w:rPr>
  </w:style>
  <w:style w:type="paragraph" w:styleId="TOC5">
    <w:name w:val="toc 5"/>
    <w:basedOn w:val="Normal"/>
    <w:next w:val="Normal"/>
    <w:autoRedefine/>
    <w:semiHidden/>
    <w:pPr>
      <w:tabs>
        <w:tab w:val="right" w:leader="dot" w:pos="8280"/>
      </w:tabs>
      <w:spacing w:after="0"/>
      <w:ind w:left="960"/>
    </w:pPr>
    <w:rPr>
      <w:sz w:val="18"/>
    </w:rPr>
  </w:style>
  <w:style w:type="paragraph" w:customStyle="1" w:styleId="Contents">
    <w:name w:val="Contents"/>
    <w:basedOn w:val="Heading1"/>
    <w:uiPriority w:val="1"/>
    <w:rsid w:val="5CA59584"/>
    <w:rPr>
      <w:noProof/>
    </w:rPr>
  </w:style>
  <w:style w:type="paragraph" w:customStyle="1" w:styleId="Confidential-Bottom">
    <w:name w:val="Confidential - Bottom"/>
    <w:basedOn w:val="Footer"/>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pPr>
      <w:suppressAutoHyphens/>
      <w:spacing w:before="720" w:after="1360"/>
      <w:ind w:left="1080" w:right="1080"/>
    </w:pPr>
    <w:rPr>
      <w:rFonts w:cs="Arial"/>
      <w:b w:val="0"/>
      <w:iCs/>
      <w:sz w:val="40"/>
    </w:rPr>
  </w:style>
  <w:style w:type="paragraph" w:styleId="Title">
    <w:name w:val="Title"/>
    <w:basedOn w:val="Normal"/>
    <w:qFormat/>
    <w:pPr>
      <w:spacing w:before="1920" w:after="60"/>
      <w:jc w:val="center"/>
    </w:pPr>
    <w:rPr>
      <w:rFonts w:ascii="Arial" w:hAnsi="Arial"/>
      <w:b/>
      <w:kern w:val="28"/>
      <w:sz w:val="44"/>
    </w:rPr>
  </w:style>
  <w:style w:type="paragraph" w:customStyle="1" w:styleId="Title-Filename">
    <w:name w:val="Title - Filename"/>
    <w:basedOn w:val="Title"/>
    <w:next w:val="Title-Date"/>
    <w:pPr>
      <w:spacing w:before="480" w:after="480"/>
    </w:pPr>
    <w:rPr>
      <w:b w:val="0"/>
      <w:i/>
      <w:iCs/>
      <w:sz w:val="24"/>
    </w:rPr>
  </w:style>
  <w:style w:type="paragraph" w:customStyle="1" w:styleId="Title-Date">
    <w:name w:val="Title - Date"/>
    <w:basedOn w:val="Title"/>
    <w:next w:val="Title-Revision"/>
    <w:pPr>
      <w:spacing w:before="480" w:after="960"/>
    </w:pPr>
    <w:rPr>
      <w:b w:val="0"/>
      <w:i/>
      <w:iCs/>
      <w:sz w:val="28"/>
    </w:rPr>
  </w:style>
  <w:style w:type="paragraph" w:customStyle="1" w:styleId="Title-Revision">
    <w:name w:val="Title - Revision"/>
    <w:basedOn w:val="Title"/>
    <w:pPr>
      <w:spacing w:before="0" w:after="0"/>
    </w:pPr>
    <w:rPr>
      <w:bCs/>
      <w:sz w:val="28"/>
    </w:rPr>
  </w:style>
  <w:style w:type="paragraph" w:styleId="Caption">
    <w:name w:val="caption"/>
    <w:basedOn w:val="Normal"/>
    <w:next w:val="Normal"/>
    <w:qFormat/>
    <w:pPr>
      <w:spacing w:before="120"/>
    </w:pPr>
    <w:rPr>
      <w:b/>
    </w:rPr>
  </w:style>
  <w:style w:type="character" w:styleId="Hyperlink">
    <w:name w:val="Hyperlink"/>
    <w:semiHidden/>
    <w:rPr>
      <w:color w:val="0000FF"/>
      <w:u w:val="single"/>
    </w:rPr>
  </w:style>
  <w:style w:type="paragraph" w:customStyle="1" w:styleId="TableText">
    <w:name w:val="Table Text"/>
    <w:basedOn w:val="Normal"/>
    <w:pPr>
      <w:spacing w:before="60" w:after="60" w:line="480" w:lineRule="auto"/>
      <w:jc w:val="left"/>
    </w:pPr>
    <w:rPr>
      <w:sz w:val="24"/>
    </w:rPr>
  </w:style>
  <w:style w:type="paragraph" w:customStyle="1" w:styleId="Comment">
    <w:name w:val="Comment"/>
    <w:basedOn w:val="Normal"/>
    <w:pPr>
      <w:overflowPunct w:val="0"/>
      <w:autoSpaceDE w:val="0"/>
      <w:autoSpaceDN w:val="0"/>
      <w:adjustRightInd w:val="0"/>
      <w:textAlignment w:val="baseline"/>
    </w:pPr>
    <w:rPr>
      <w:i/>
      <w:color w:val="000080"/>
      <w:sz w:val="20"/>
    </w:rPr>
  </w:style>
  <w:style w:type="character" w:styleId="FollowedHyperlink">
    <w:name w:val="FollowedHyperlink"/>
    <w:semiHidden/>
    <w:rPr>
      <w:color w:val="800080"/>
      <w:u w:val="single"/>
    </w:rPr>
  </w:style>
  <w:style w:type="paragraph" w:customStyle="1" w:styleId="Title-OrganizationName">
    <w:name w:val="Title - Organization Name"/>
    <w:basedOn w:val="Title"/>
    <w:pPr>
      <w:spacing w:before="360" w:after="180"/>
    </w:pPr>
    <w:rPr>
      <w:rFonts w:ascii="Times New Roman" w:hAnsi="Times New Roman"/>
      <w:sz w:val="32"/>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TOC6">
    <w:name w:val="toc 6"/>
    <w:basedOn w:val="Normal"/>
    <w:next w:val="Normal"/>
    <w:autoRedefine/>
    <w:semiHidden/>
    <w:pPr>
      <w:spacing w:after="0"/>
      <w:ind w:left="1200"/>
      <w:jc w:val="left"/>
    </w:pPr>
    <w:rPr>
      <w:sz w:val="24"/>
      <w:szCs w:val="24"/>
    </w:rPr>
  </w:style>
  <w:style w:type="paragraph" w:styleId="TOC7">
    <w:name w:val="toc 7"/>
    <w:basedOn w:val="Normal"/>
    <w:next w:val="Normal"/>
    <w:autoRedefine/>
    <w:semiHidden/>
    <w:pPr>
      <w:spacing w:after="0"/>
      <w:ind w:left="1440"/>
      <w:jc w:val="left"/>
    </w:pPr>
    <w:rPr>
      <w:sz w:val="24"/>
      <w:szCs w:val="24"/>
    </w:rPr>
  </w:style>
  <w:style w:type="paragraph" w:styleId="TOC8">
    <w:name w:val="toc 8"/>
    <w:basedOn w:val="Normal"/>
    <w:next w:val="Normal"/>
    <w:autoRedefine/>
    <w:semiHidden/>
    <w:pPr>
      <w:spacing w:after="0"/>
      <w:ind w:left="1680"/>
      <w:jc w:val="left"/>
    </w:pPr>
    <w:rPr>
      <w:sz w:val="24"/>
      <w:szCs w:val="24"/>
    </w:rPr>
  </w:style>
  <w:style w:type="paragraph" w:styleId="TOC9">
    <w:name w:val="toc 9"/>
    <w:basedOn w:val="Normal"/>
    <w:next w:val="Normal"/>
    <w:autoRedefine/>
    <w:semiHidden/>
    <w:pPr>
      <w:spacing w:after="0"/>
      <w:ind w:left="1920"/>
      <w:jc w:val="left"/>
    </w:pPr>
    <w:rPr>
      <w:sz w:val="24"/>
      <w:szCs w:val="24"/>
    </w:rPr>
  </w:style>
  <w:style w:type="paragraph" w:styleId="BodyText">
    <w:name w:val="Body Text"/>
    <w:basedOn w:val="Normal"/>
    <w:semiHidden/>
    <w:pPr>
      <w:spacing w:after="0"/>
    </w:pPr>
    <w:rPr>
      <w:sz w:val="24"/>
      <w:szCs w:val="24"/>
    </w:rPr>
  </w:style>
  <w:style w:type="paragraph" w:styleId="ListBullet">
    <w:name w:val="List Bullet"/>
    <w:basedOn w:val="List"/>
    <w:autoRedefine/>
    <w:semiHidden/>
    <w:pPr>
      <w:numPr>
        <w:numId w:val="5"/>
      </w:numPr>
      <w:tabs>
        <w:tab w:val="clear" w:pos="720"/>
      </w:tabs>
      <w:ind w:right="360"/>
    </w:pPr>
  </w:style>
  <w:style w:type="paragraph" w:styleId="List">
    <w:name w:val="List"/>
    <w:basedOn w:val="BodyText"/>
    <w:semiHidden/>
    <w:pPr>
      <w:tabs>
        <w:tab w:val="left" w:pos="720"/>
      </w:tabs>
      <w:spacing w:after="240"/>
      <w:ind w:left="360"/>
    </w:pPr>
    <w:rPr>
      <w:rFonts w:ascii="Bookman Old Style" w:hAnsi="Bookman Old Style"/>
      <w:spacing w:val="-5"/>
      <w:szCs w:val="20"/>
    </w:rPr>
  </w:style>
  <w:style w:type="paragraph" w:styleId="ListBullet2">
    <w:name w:val="List Bullet 2"/>
    <w:basedOn w:val="ListBullet"/>
    <w:autoRedefine/>
    <w:semiHidden/>
    <w:pPr>
      <w:ind w:left="1080"/>
    </w:pPr>
  </w:style>
  <w:style w:type="paragraph" w:styleId="ListBullet3">
    <w:name w:val="List Bullet 3"/>
    <w:basedOn w:val="ListBullet"/>
    <w:autoRedefine/>
    <w:semiHidden/>
    <w:pPr>
      <w:ind w:left="1440"/>
    </w:pPr>
  </w:style>
  <w:style w:type="paragraph" w:styleId="ListBullet4">
    <w:name w:val="List Bullet 4"/>
    <w:basedOn w:val="ListBullet"/>
    <w:autoRedefine/>
    <w:semiHidden/>
    <w:pPr>
      <w:ind w:left="1800"/>
    </w:pPr>
  </w:style>
  <w:style w:type="paragraph" w:customStyle="1" w:styleId="ListBulletFirst">
    <w:name w:val="List Bullet First"/>
    <w:basedOn w:val="ListBullet"/>
    <w:next w:val="ListBullet"/>
    <w:pPr>
      <w:numPr>
        <w:numId w:val="4"/>
      </w:numPr>
      <w:spacing w:before="80" w:after="160"/>
      <w:ind w:right="0"/>
      <w:jc w:val="left"/>
    </w:pPr>
    <w:rPr>
      <w:spacing w:val="0"/>
    </w:rPr>
  </w:style>
  <w:style w:type="paragraph" w:customStyle="1" w:styleId="ListBulletLast">
    <w:name w:val="List Bullet Last"/>
    <w:basedOn w:val="ListBullet"/>
    <w:next w:val="BodyText"/>
    <w:pPr>
      <w:ind w:right="0"/>
      <w:jc w:val="left"/>
    </w:pPr>
    <w:rPr>
      <w:rFonts w:ascii="Times New Roman" w:hAnsi="Times New Roman"/>
      <w:spacing w:val="0"/>
      <w:sz w:val="20"/>
    </w:rPr>
  </w:style>
  <w:style w:type="paragraph" w:customStyle="1" w:styleId="NumberedListwithLines">
    <w:name w:val="Numbered List with Lines"/>
    <w:autoRedefine/>
    <w:pPr>
      <w:numPr>
        <w:numId w:val="7"/>
      </w:numPr>
      <w:spacing w:before="120" w:after="120"/>
    </w:pPr>
    <w:rPr>
      <w:rFonts w:ascii="Bookman Old Style" w:hAnsi="Bookman Old Style"/>
      <w:sz w:val="24"/>
    </w:rPr>
  </w:style>
  <w:style w:type="paragraph" w:customStyle="1" w:styleId="Rules">
    <w:name w:val="Rules"/>
    <w:basedOn w:val="NumberedListwithLines"/>
    <w:pPr>
      <w:numPr>
        <w:numId w:val="6"/>
      </w:numPr>
    </w:pPr>
  </w:style>
  <w:style w:type="character" w:styleId="Emphasis">
    <w:name w:val="Emphasis"/>
    <w:qFormat/>
    <w:rPr>
      <w:i/>
      <w:iCs/>
    </w:rPr>
  </w:style>
  <w:style w:type="paragraph" w:customStyle="1" w:styleId="ChapterSubtitle">
    <w:name w:val="Chapter Subtitle"/>
    <w:basedOn w:val="Normal"/>
    <w:next w:val="BodyText"/>
    <w:pPr>
      <w:keepNext/>
      <w:keepLines/>
      <w:spacing w:after="360" w:line="240" w:lineRule="atLeast"/>
      <w:ind w:right="1800"/>
      <w:jc w:val="left"/>
    </w:pPr>
    <w:rPr>
      <w:rFonts w:ascii="Garamond" w:hAnsi="Garamond"/>
      <w:i/>
      <w:spacing w:val="-20"/>
      <w:kern w:val="28"/>
      <w:sz w:val="28"/>
    </w:rPr>
  </w:style>
  <w:style w:type="paragraph" w:customStyle="1" w:styleId="EXAMPLE">
    <w:name w:val="EXAMPLE"/>
    <w:basedOn w:val="Normal"/>
    <w:pPr>
      <w:spacing w:after="0"/>
      <w:ind w:left="720"/>
      <w:jc w:val="left"/>
    </w:pPr>
    <w:rPr>
      <w:rFonts w:ascii="Lucida Console" w:hAnsi="Lucida Console"/>
      <w:sz w:val="18"/>
    </w:rPr>
  </w:style>
  <w:style w:type="paragraph" w:customStyle="1" w:styleId="PartTitle">
    <w:name w:val="Part Title"/>
    <w:basedOn w:val="Normal"/>
    <w:next w:val="PartLabel"/>
    <w:pPr>
      <w:keepNext/>
      <w:pageBreakBefore/>
      <w:framePr w:w="2040" w:h="2040" w:hRule="exact" w:wrap="notBeside" w:vAnchor="page" w:hAnchor="page" w:x="9217" w:y="961"/>
      <w:shd w:val="pct20" w:color="auto" w:fill="auto"/>
      <w:spacing w:after="0" w:line="480" w:lineRule="exact"/>
      <w:jc w:val="center"/>
    </w:pPr>
    <w:rPr>
      <w:rFonts w:ascii="Arial Black" w:hAnsi="Arial Black"/>
      <w:spacing w:val="-20"/>
      <w:position w:val="-4"/>
      <w:sz w:val="36"/>
    </w:rPr>
  </w:style>
  <w:style w:type="paragraph" w:customStyle="1" w:styleId="PartLabel">
    <w:name w:val="Part Label"/>
    <w:basedOn w:val="Normal"/>
    <w:next w:val="Normal"/>
    <w:pPr>
      <w:framePr w:w="2040" w:h="2040" w:hRule="exact" w:wrap="notBeside" w:vAnchor="page" w:hAnchor="page" w:x="9217" w:y="961"/>
      <w:shd w:val="pct20" w:color="auto" w:fill="auto"/>
      <w:spacing w:after="0" w:line="1560" w:lineRule="exact"/>
      <w:jc w:val="center"/>
    </w:pPr>
    <w:rPr>
      <w:rFonts w:ascii="Arial Black" w:hAnsi="Arial Black"/>
      <w:color w:val="FFFFFF"/>
      <w:position w:val="-32"/>
      <w:sz w:val="196"/>
    </w:rPr>
  </w:style>
  <w:style w:type="paragraph" w:customStyle="1" w:styleId="ChapterTitle">
    <w:name w:val="Chapter Title"/>
    <w:basedOn w:val="Normal"/>
    <w:next w:val="ChapterSubtitle"/>
    <w:pPr>
      <w:keepNext/>
      <w:keepLines/>
      <w:spacing w:before="480" w:after="360" w:line="440" w:lineRule="atLeast"/>
      <w:ind w:left="-720"/>
      <w:jc w:val="left"/>
    </w:pPr>
    <w:rPr>
      <w:rFonts w:ascii="Arial Black" w:hAnsi="Arial Black"/>
      <w:color w:val="808080"/>
      <w:spacing w:val="-35"/>
      <w:kern w:val="28"/>
      <w:sz w:val="44"/>
    </w:rPr>
  </w:style>
  <w:style w:type="paragraph" w:styleId="BodyText2">
    <w:name w:val="Body Text 2"/>
    <w:basedOn w:val="Normal"/>
    <w:semiHidden/>
    <w:rPr>
      <w:sz w:val="20"/>
    </w:rPr>
  </w:style>
  <w:style w:type="paragraph" w:styleId="BodyTextIndent">
    <w:name w:val="Body Text Indent"/>
    <w:basedOn w:val="Normal"/>
    <w:semiHidden/>
    <w:pPr>
      <w:spacing w:after="0"/>
      <w:ind w:left="360"/>
      <w:jc w:val="left"/>
    </w:pPr>
    <w:rPr>
      <w:sz w:val="24"/>
      <w:szCs w:val="24"/>
    </w:rPr>
  </w:style>
  <w:style w:type="character" w:styleId="UnresolvedMention">
    <w:name w:val="Unresolved Mention"/>
    <w:uiPriority w:val="99"/>
    <w:semiHidden/>
    <w:unhideWhenUsed/>
    <w:rsid w:val="00DB61E0"/>
    <w:rPr>
      <w:color w:val="605E5C"/>
      <w:shd w:val="clear" w:color="auto" w:fill="E1DFDD"/>
    </w:r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465F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221339">
      <w:bodyDiv w:val="1"/>
      <w:marLeft w:val="0"/>
      <w:marRight w:val="0"/>
      <w:marTop w:val="0"/>
      <w:marBottom w:val="0"/>
      <w:divBdr>
        <w:top w:val="none" w:sz="0" w:space="0" w:color="auto"/>
        <w:left w:val="none" w:sz="0" w:space="0" w:color="auto"/>
        <w:bottom w:val="none" w:sz="0" w:space="0" w:color="auto"/>
        <w:right w:val="none" w:sz="0" w:space="0" w:color="auto"/>
      </w:divBdr>
      <w:divsChild>
        <w:div w:id="1432819400">
          <w:marLeft w:val="0"/>
          <w:marRight w:val="0"/>
          <w:marTop w:val="0"/>
          <w:marBottom w:val="0"/>
          <w:divBdr>
            <w:top w:val="none" w:sz="0" w:space="0" w:color="auto"/>
            <w:left w:val="none" w:sz="0" w:space="0" w:color="auto"/>
            <w:bottom w:val="none" w:sz="0" w:space="0" w:color="auto"/>
            <w:right w:val="none" w:sz="0" w:space="0" w:color="auto"/>
          </w:divBdr>
          <w:divsChild>
            <w:div w:id="84150225">
              <w:marLeft w:val="0"/>
              <w:marRight w:val="0"/>
              <w:marTop w:val="0"/>
              <w:marBottom w:val="0"/>
              <w:divBdr>
                <w:top w:val="none" w:sz="0" w:space="0" w:color="auto"/>
                <w:left w:val="none" w:sz="0" w:space="0" w:color="auto"/>
                <w:bottom w:val="none" w:sz="0" w:space="0" w:color="auto"/>
                <w:right w:val="none" w:sz="0" w:space="0" w:color="auto"/>
              </w:divBdr>
              <w:divsChild>
                <w:div w:id="985940180">
                  <w:marLeft w:val="0"/>
                  <w:marRight w:val="0"/>
                  <w:marTop w:val="0"/>
                  <w:marBottom w:val="0"/>
                  <w:divBdr>
                    <w:top w:val="none" w:sz="0" w:space="0" w:color="auto"/>
                    <w:left w:val="none" w:sz="0" w:space="0" w:color="auto"/>
                    <w:bottom w:val="none" w:sz="0" w:space="0" w:color="auto"/>
                    <w:right w:val="none" w:sz="0" w:space="0" w:color="auto"/>
                  </w:divBdr>
                  <w:divsChild>
                    <w:div w:id="1230729012">
                      <w:marLeft w:val="0"/>
                      <w:marRight w:val="0"/>
                      <w:marTop w:val="0"/>
                      <w:marBottom w:val="0"/>
                      <w:divBdr>
                        <w:top w:val="none" w:sz="0" w:space="0" w:color="auto"/>
                        <w:left w:val="none" w:sz="0" w:space="0" w:color="auto"/>
                        <w:bottom w:val="none" w:sz="0" w:space="0" w:color="auto"/>
                        <w:right w:val="none" w:sz="0" w:space="0" w:color="auto"/>
                      </w:divBdr>
                    </w:div>
                  </w:divsChild>
                </w:div>
                <w:div w:id="1673603258">
                  <w:marLeft w:val="0"/>
                  <w:marRight w:val="0"/>
                  <w:marTop w:val="0"/>
                  <w:marBottom w:val="0"/>
                  <w:divBdr>
                    <w:top w:val="none" w:sz="0" w:space="0" w:color="auto"/>
                    <w:left w:val="none" w:sz="0" w:space="0" w:color="auto"/>
                    <w:bottom w:val="none" w:sz="0" w:space="0" w:color="auto"/>
                    <w:right w:val="none" w:sz="0" w:space="0" w:color="auto"/>
                  </w:divBdr>
                  <w:divsChild>
                    <w:div w:id="67183396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935016878">
              <w:marLeft w:val="0"/>
              <w:marRight w:val="0"/>
              <w:marTop w:val="0"/>
              <w:marBottom w:val="0"/>
              <w:divBdr>
                <w:top w:val="none" w:sz="0" w:space="0" w:color="auto"/>
                <w:left w:val="none" w:sz="0" w:space="0" w:color="auto"/>
                <w:bottom w:val="none" w:sz="0" w:space="0" w:color="auto"/>
                <w:right w:val="none" w:sz="0" w:space="0" w:color="auto"/>
              </w:divBdr>
              <w:divsChild>
                <w:div w:id="11275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gm1005@sru.edu" TargetMode="External"/><Relationship Id="rId18" Type="http://schemas.openxmlformats.org/officeDocument/2006/relationships/image" Target="media/image5.png"/><Relationship Id="rId26" Type="http://schemas.openxmlformats.org/officeDocument/2006/relationships/hyperlink" Target="https://stackoverflow.com/questions/59337122/the-import-org-springframework-security-cannot-be-resolved" TargetMode="External"/><Relationship Id="rId39" Type="http://schemas.openxmlformats.org/officeDocument/2006/relationships/hyperlink" Target="https://www.baeldung.com/java-microsoft-excel" TargetMode="External"/><Relationship Id="rId21" Type="http://schemas.openxmlformats.org/officeDocument/2006/relationships/hyperlink" Target="https://www.baeldung.com/spring-thymeleaf-conditionals" TargetMode="External"/><Relationship Id="rId34" Type="http://schemas.openxmlformats.org/officeDocument/2006/relationships/hyperlink" Target="https://www.codejava.net/frameworks/spring-boot/spring-boot-crud-example-with-spring-mvc-spring-data-jpa-thymeleaf-hibernate-mysql" TargetMode="External"/><Relationship Id="rId42" Type="http://schemas.openxmlformats.org/officeDocument/2006/relationships/hyperlink" Target="https://www.w3schools.com/howto/howto_js_cascading_dropdown.asp" TargetMode="External"/><Relationship Id="rId47" Type="http://schemas.openxmlformats.org/officeDocument/2006/relationships/hyperlink" Target="https://stackoverflow.com/questions/45791117/send-javascript-variables-to-spring-controller" TargetMode="External"/><Relationship Id="rId50" Type="http://schemas.openxmlformats.org/officeDocument/2006/relationships/header" Target="header1.xml"/><Relationship Id="rId55" Type="http://schemas.microsoft.com/office/2020/10/relationships/intelligence" Target="intelligence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stackoverflow.com/questions/20431491/mysql-workbench-connect-to-a-localhost" TargetMode="External"/><Relationship Id="rId11" Type="http://schemas.openxmlformats.org/officeDocument/2006/relationships/hyperlink" Target="mailto:bmw1030@sru.edu" TargetMode="External"/><Relationship Id="rId24" Type="http://schemas.openxmlformats.org/officeDocument/2006/relationships/hyperlink" Target="https://netcorecloud.com/tutorials/send-email-in-java-using-gmail-smtp/" TargetMode="External"/><Relationship Id="rId32" Type="http://schemas.openxmlformats.org/officeDocument/2006/relationships/hyperlink" Target="https://www.thymeleaf.org/doc/articles/springsecurity.html" TargetMode="External"/><Relationship Id="rId37" Type="http://schemas.openxmlformats.org/officeDocument/2006/relationships/hyperlink" Target="https://www.baeldung.com/spring-security-thymeleaf" TargetMode="External"/><Relationship Id="rId40" Type="http://schemas.openxmlformats.org/officeDocument/2006/relationships/hyperlink" Target="https://www.javatpoint.com/check-if-the-value-exists-in-array-in-javascript" TargetMode="External"/><Relationship Id="rId45" Type="http://schemas.openxmlformats.org/officeDocument/2006/relationships/hyperlink" Target="https://www.baeldung.com/spring-redirect-after-login" TargetMode="External"/><Relationship Id="rId53" Type="http://schemas.openxmlformats.org/officeDocument/2006/relationships/glossaryDocument" Target="glossary/document.xml"/><Relationship Id="rId5" Type="http://schemas.openxmlformats.org/officeDocument/2006/relationships/styles" Target="styles.xml"/><Relationship Id="rId10" Type="http://schemas.openxmlformats.org/officeDocument/2006/relationships/hyperlink" Target="mailto:tlb1024@sru.edu" TargetMode="External"/><Relationship Id="rId19" Type="http://schemas.openxmlformats.org/officeDocument/2006/relationships/image" Target="media/image6.png"/><Relationship Id="rId31" Type="http://schemas.openxmlformats.org/officeDocument/2006/relationships/hyperlink" Target="https://www.baeldung.com/spring-boot-failed-to-configure-data-source" TargetMode="External"/><Relationship Id="rId44" Type="http://schemas.openxmlformats.org/officeDocument/2006/relationships/hyperlink" Target="https://stackoverflow.com/questions/19977130/joining-two-table-entities-in-spring-data-jpa" TargetMode="External"/><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hyperlink" Target="https://www.w3schools.com/css/css_dropdowns.asp" TargetMode="External"/><Relationship Id="rId27" Type="http://schemas.openxmlformats.org/officeDocument/2006/relationships/hyperlink" Target="https://stackoverflow.com/questions/38693971/input-type-date-thymeleaf" TargetMode="External"/><Relationship Id="rId30" Type="http://schemas.openxmlformats.org/officeDocument/2006/relationships/hyperlink" Target="https://www.baeldung.com/get-user-in-spring-security" TargetMode="External"/><Relationship Id="rId35" Type="http://schemas.openxmlformats.org/officeDocument/2006/relationships/hyperlink" Target="https://www.javatpoint.com/spring-boot-starter-web" TargetMode="External"/><Relationship Id="rId43" Type="http://schemas.openxmlformats.org/officeDocument/2006/relationships/hyperlink" Target="https://www.w3schools.com/js/js_arrays.asp" TargetMode="External"/><Relationship Id="rId48" Type="http://schemas.openxmlformats.org/officeDocument/2006/relationships/hyperlink" Target="https://stackoverflow.com/questions/21128806/spring-security-how-to-restrict-user-access-certain-resources-based-on-dynamic" TargetMode="External"/><Relationship Id="rId8" Type="http://schemas.openxmlformats.org/officeDocument/2006/relationships/footnotes" Target="footnote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mailto:jtf1011@sru.edu" TargetMode="External"/><Relationship Id="rId17" Type="http://schemas.openxmlformats.org/officeDocument/2006/relationships/image" Target="media/image4.png"/><Relationship Id="rId25" Type="http://schemas.openxmlformats.org/officeDocument/2006/relationships/hyperlink" Target="https://www.baeldung.com/dates-in-thymeleaf" TargetMode="External"/><Relationship Id="rId33" Type="http://schemas.openxmlformats.org/officeDocument/2006/relationships/hyperlink" Target="https://spring.io/blog/2022/02/21/spring-security-without-the-websecurityconfigureradapter" TargetMode="External"/><Relationship Id="rId38" Type="http://schemas.openxmlformats.org/officeDocument/2006/relationships/hyperlink" Target="https://www.youtube.com/watch?v=Gbam0vw6l4k" TargetMode="External"/><Relationship Id="rId46" Type="http://schemas.openxmlformats.org/officeDocument/2006/relationships/hyperlink" Target="https://stackoverflow.com/questions/29696572/uncaught-typeerror-data-push-is-not-a-function" TargetMode="External"/><Relationship Id="rId20" Type="http://schemas.openxmlformats.org/officeDocument/2006/relationships/image" Target="media/image7.png"/><Relationship Id="rId41" Type="http://schemas.openxmlformats.org/officeDocument/2006/relationships/hyperlink" Target="https://stackoverflow.com/questions/5767325/how-can-i-remove-a-specific-item-from-an-array-in-javascript"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spring.io/guides/gs/testing-web/" TargetMode="External"/><Relationship Id="rId28" Type="http://schemas.openxmlformats.org/officeDocument/2006/relationships/hyperlink" Target="https://www.tutorialspoint.com/java/java_sending_email.htm" TargetMode="External"/><Relationship Id="rId36" Type="http://schemas.openxmlformats.org/officeDocument/2006/relationships/hyperlink" Target="https://www.springcloud.io/post/2022-02/spring-security-get-current-user/" TargetMode="External"/><Relationship Id="rId49" Type="http://schemas.openxmlformats.org/officeDocument/2006/relationships/hyperlink" Target="https://www.baeldung.com/spring-jpa-joining-tabl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I:\compsci\thangiah\Cpsc488%20-%20Software%20Engineering\Documents\Functional%20Specification%20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E83C8594E39487A95EC059354969406"/>
        <w:category>
          <w:name w:val="General"/>
          <w:gallery w:val="placeholder"/>
        </w:category>
        <w:types>
          <w:type w:val="bbPlcHdr"/>
        </w:types>
        <w:behaviors>
          <w:behavior w:val="content"/>
        </w:behaviors>
        <w:guid w:val="{A7585A06-5CC0-4C0B-AF09-12A9C0AA6A36}"/>
      </w:docPartPr>
      <w:docPartBody>
        <w:p w:rsidR="00E04B12" w:rsidRDefault="00B80F74">
          <w:r w:rsidRPr="009E5A4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eiryo">
    <w:charset w:val="80"/>
    <w:family w:val="swiss"/>
    <w:pitch w:val="variable"/>
    <w:sig w:usb0="E00002FF" w:usb1="6AC7FFFF"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F74"/>
    <w:rsid w:val="0041571A"/>
    <w:rsid w:val="004560B4"/>
    <w:rsid w:val="00516CA4"/>
    <w:rsid w:val="00B80F74"/>
    <w:rsid w:val="00BB16CB"/>
    <w:rsid w:val="00E04B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F74"/>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0F7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0DAB115844B854D97D54DFD6ED64345" ma:contentTypeVersion="9" ma:contentTypeDescription="Create a new document." ma:contentTypeScope="" ma:versionID="2198feeb976a61b0411d8213499d8d84">
  <xsd:schema xmlns:xsd="http://www.w3.org/2001/XMLSchema" xmlns:xs="http://www.w3.org/2001/XMLSchema" xmlns:p="http://schemas.microsoft.com/office/2006/metadata/properties" xmlns:ns3="63f2d8a9-d9ee-4279-b114-cfc2bcfd9154" xmlns:ns4="e1a65295-f502-4c2e-ac3d-cc4c4b3ad39f" targetNamespace="http://schemas.microsoft.com/office/2006/metadata/properties" ma:root="true" ma:fieldsID="51ede1a2cf77b167668e1842cd609b2d" ns3:_="" ns4:_="">
    <xsd:import namespace="63f2d8a9-d9ee-4279-b114-cfc2bcfd9154"/>
    <xsd:import namespace="e1a65295-f502-4c2e-ac3d-cc4c4b3ad39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f2d8a9-d9ee-4279-b114-cfc2bcfd91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1a65295-f502-4c2e-ac3d-cc4c4b3ad39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3f2d8a9-d9ee-4279-b114-cfc2bcfd9154" xsi:nil="true"/>
  </documentManagement>
</p:properties>
</file>

<file path=customXml/itemProps1.xml><?xml version="1.0" encoding="utf-8"?>
<ds:datastoreItem xmlns:ds="http://schemas.openxmlformats.org/officeDocument/2006/customXml" ds:itemID="{E440CA71-458D-418E-8D9C-AEDC2D6A2255}">
  <ds:schemaRefs>
    <ds:schemaRef ds:uri="http://schemas.microsoft.com/sharepoint/v3/contenttype/forms"/>
  </ds:schemaRefs>
</ds:datastoreItem>
</file>

<file path=customXml/itemProps2.xml><?xml version="1.0" encoding="utf-8"?>
<ds:datastoreItem xmlns:ds="http://schemas.openxmlformats.org/officeDocument/2006/customXml" ds:itemID="{000A550A-27E2-41D1-AC1F-CF8F3920D4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f2d8a9-d9ee-4279-b114-cfc2bcfd9154"/>
    <ds:schemaRef ds:uri="e1a65295-f502-4c2e-ac3d-cc4c4b3ad3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52E251-172E-4274-9C2B-F7B10318F35E}">
  <ds:schemaRefs>
    <ds:schemaRef ds:uri="http://schemas.microsoft.com/office/2006/metadata/properties"/>
    <ds:schemaRef ds:uri="http://schemas.microsoft.com/office/infopath/2007/PartnerControls"/>
    <ds:schemaRef ds:uri="63f2d8a9-d9ee-4279-b114-cfc2bcfd9154"/>
  </ds:schemaRefs>
</ds:datastoreItem>
</file>

<file path=docProps/app.xml><?xml version="1.0" encoding="utf-8"?>
<Properties xmlns="http://schemas.openxmlformats.org/officeDocument/2006/extended-properties" xmlns:vt="http://schemas.openxmlformats.org/officeDocument/2006/docPropsVTypes">
  <Template>Functional Specification Template.dot</Template>
  <TotalTime>0</TotalTime>
  <Pages>1</Pages>
  <Words>4487</Words>
  <Characters>25577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Slippery Rock University</vt:lpstr>
    </vt:vector>
  </TitlesOfParts>
  <Company/>
  <LinksUpToDate>false</LinksUpToDate>
  <CharactersWithSpaces>30004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Slippery Rock University</dc:title>
  <dc:subject>Software Requirements Specification</dc:subject>
  <dc:creator>Slippery Rock University</dc:creator>
  <cp:keywords/>
  <dc:description/>
  <cp:lastModifiedBy>John Friend</cp:lastModifiedBy>
  <cp:revision>2</cp:revision>
  <cp:lastPrinted>2004-04-29T21:08:00Z</cp:lastPrinted>
  <dcterms:created xsi:type="dcterms:W3CDTF">2023-04-25T00:23:00Z</dcterms:created>
  <dcterms:modified xsi:type="dcterms:W3CDTF">2023-04-25T00:32:00Z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2.0</vt:lpwstr>
  </property>
  <property fmtid="{D5CDD505-2E9C-101B-9397-08002B2CF9AE}" pid="3" name="CxOneTemplateNotice">
    <vt:lpwstr>Portions Copyright © 2001 Construx Software Builders, Inc.</vt:lpwstr>
  </property>
  <property fmtid="{D5CDD505-2E9C-101B-9397-08002B2CF9AE}" pid="4" name="ContentTypeId">
    <vt:lpwstr>0x010100F0DAB115844B854D97D54DFD6ED64345</vt:lpwstr>
  </property>
  <property fmtid="{D5CDD505-2E9C-101B-9397-08002B2CF9AE}" pid="5" name="MSIP_Label_6914c80f-f1ea-4d98-8793-96e1abe086b5_Enabled">
    <vt:lpwstr>true</vt:lpwstr>
  </property>
  <property fmtid="{D5CDD505-2E9C-101B-9397-08002B2CF9AE}" pid="6" name="MSIP_Label_6914c80f-f1ea-4d98-8793-96e1abe086b5_SetDate">
    <vt:lpwstr>2023-04-20T19:23:37Z</vt:lpwstr>
  </property>
  <property fmtid="{D5CDD505-2E9C-101B-9397-08002B2CF9AE}" pid="7" name="MSIP_Label_6914c80f-f1ea-4d98-8793-96e1abe086b5_Method">
    <vt:lpwstr>Standard</vt:lpwstr>
  </property>
  <property fmtid="{D5CDD505-2E9C-101B-9397-08002B2CF9AE}" pid="8" name="MSIP_Label_6914c80f-f1ea-4d98-8793-96e1abe086b5_Name">
    <vt:lpwstr>defa4170-0d19-0005-0004-bc88714345d2</vt:lpwstr>
  </property>
  <property fmtid="{D5CDD505-2E9C-101B-9397-08002B2CF9AE}" pid="9" name="MSIP_Label_6914c80f-f1ea-4d98-8793-96e1abe086b5_SiteId">
    <vt:lpwstr>86555dba-073b-4ff7-b7d1-b73a77c5bd92</vt:lpwstr>
  </property>
  <property fmtid="{D5CDD505-2E9C-101B-9397-08002B2CF9AE}" pid="10" name="MSIP_Label_6914c80f-f1ea-4d98-8793-96e1abe086b5_ActionId">
    <vt:lpwstr>50980140-a107-4754-8d8c-c118327813fc</vt:lpwstr>
  </property>
  <property fmtid="{D5CDD505-2E9C-101B-9397-08002B2CF9AE}" pid="11" name="MSIP_Label_6914c80f-f1ea-4d98-8793-96e1abe086b5_ContentBits">
    <vt:lpwstr>0</vt:lpwstr>
  </property>
</Properties>
</file>